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929B6F" w14:textId="250FE128" w:rsidR="00123837" w:rsidRDefault="00153516" w:rsidP="00F21E7B">
      <w:pPr>
        <w:pStyle w:val="Title1"/>
        <w:ind w:firstLine="0"/>
        <w:rPr>
          <w:lang w:val="en-GB"/>
        </w:rPr>
      </w:pPr>
      <w:r>
        <w:rPr>
          <w:lang w:val="en-GB"/>
        </w:rPr>
        <w:t>A</w:t>
      </w:r>
      <w:r w:rsidR="00F21E7B">
        <w:rPr>
          <w:lang w:val="en-GB"/>
        </w:rPr>
        <w:t xml:space="preserve"> </w:t>
      </w:r>
      <w:r>
        <w:rPr>
          <w:lang w:val="en-GB"/>
        </w:rPr>
        <w:t>Comparative Study of Dimension Reduction</w:t>
      </w:r>
      <w:r w:rsidR="00F21E7B">
        <w:rPr>
          <w:lang w:val="en-GB"/>
        </w:rPr>
        <w:t xml:space="preserve"> </w:t>
      </w:r>
      <w:r>
        <w:rPr>
          <w:lang w:val="en-GB"/>
        </w:rPr>
        <w:t>Techniques: PCA, ICA, LDA and NMF in Facial</w:t>
      </w:r>
      <w:r w:rsidR="00F21E7B">
        <w:rPr>
          <w:lang w:val="en-GB"/>
        </w:rPr>
        <w:t xml:space="preserve"> </w:t>
      </w:r>
      <w:r>
        <w:rPr>
          <w:lang w:val="en-GB"/>
        </w:rPr>
        <w:t>Recognition</w:t>
      </w:r>
      <w:r w:rsidR="00946126">
        <w:rPr>
          <w:lang w:val="en-GB"/>
        </w:rPr>
        <w:t xml:space="preserve"> using SV</w:t>
      </w:r>
      <w:r w:rsidR="0040677D">
        <w:rPr>
          <w:lang w:val="en-GB"/>
        </w:rPr>
        <w:t>M</w:t>
      </w:r>
      <w:r w:rsidR="00946126">
        <w:rPr>
          <w:lang w:val="en-GB"/>
        </w:rPr>
        <w:t xml:space="preserve"> Class</w:t>
      </w:r>
      <w:r w:rsidR="0040677D">
        <w:rPr>
          <w:lang w:val="en-GB"/>
        </w:rPr>
        <w:t>i</w:t>
      </w:r>
      <w:r w:rsidR="00946126">
        <w:rPr>
          <w:lang w:val="en-GB"/>
        </w:rPr>
        <w:t>fier</w:t>
      </w:r>
      <w:r w:rsidR="004431C1">
        <w:rPr>
          <w:lang w:val="en-GB"/>
        </w:rPr>
        <w:br/>
      </w:r>
      <w:r w:rsidR="00123837" w:rsidRPr="004431C1">
        <w:rPr>
          <w:sz w:val="24"/>
          <w:lang w:val="en-GB"/>
        </w:rPr>
        <w:t>CS</w:t>
      </w:r>
      <w:r w:rsidR="00B3617D">
        <w:rPr>
          <w:sz w:val="24"/>
          <w:lang w:val="en-GB"/>
        </w:rPr>
        <w:t>7IS2 Project (2019-2020</w:t>
      </w:r>
      <w:r w:rsidR="00123837" w:rsidRPr="004431C1">
        <w:rPr>
          <w:sz w:val="24"/>
          <w:lang w:val="en-GB"/>
        </w:rPr>
        <w:t>)</w:t>
      </w:r>
    </w:p>
    <w:p w14:paraId="0A61DD99" w14:textId="6802AB90" w:rsidR="009B1D59" w:rsidRPr="00FB120C" w:rsidRDefault="008B65FC" w:rsidP="009B1D59">
      <w:pPr>
        <w:pStyle w:val="author"/>
        <w:rPr>
          <w:lang w:val="en-GB"/>
        </w:rPr>
      </w:pPr>
      <w:r>
        <w:rPr>
          <w:lang w:val="en-GB"/>
        </w:rPr>
        <w:t>Prateek Tulsyan, Rushikesh Vinayak Joshi, Shubham Dhupar, Mrinal Jhamb</w:t>
      </w:r>
    </w:p>
    <w:p w14:paraId="63A3A5EF" w14:textId="36F5C9A3" w:rsidR="008B65FC" w:rsidRPr="008B65FC" w:rsidRDefault="008D50E2" w:rsidP="008B65FC">
      <w:pPr>
        <w:pStyle w:val="authorinfo"/>
        <w:rPr>
          <w:lang w:val="en-GB"/>
        </w:rPr>
      </w:pPr>
      <w:hyperlink r:id="rId8" w:history="1">
        <w:r w:rsidR="008B65FC" w:rsidRPr="008D50E2">
          <w:rPr>
            <w:rStyle w:val="Hyperlink"/>
            <w:lang w:val="en-GB"/>
          </w:rPr>
          <w:t>tulsyanp@tcd.ie</w:t>
        </w:r>
      </w:hyperlink>
      <w:r w:rsidR="008B65FC">
        <w:rPr>
          <w:lang w:val="en-GB"/>
        </w:rPr>
        <w:t xml:space="preserve">, </w:t>
      </w:r>
      <w:hyperlink r:id="rId9" w:history="1">
        <w:r w:rsidR="008B65FC" w:rsidRPr="00C275DA">
          <w:rPr>
            <w:rStyle w:val="Hyperlink"/>
            <w:lang w:val="en-GB"/>
          </w:rPr>
          <w:t>joshiru@tcd.ie</w:t>
        </w:r>
      </w:hyperlink>
      <w:r w:rsidR="00012993">
        <w:rPr>
          <w:lang w:val="en-GB"/>
        </w:rPr>
        <w:t xml:space="preserve">, </w:t>
      </w:r>
      <w:hyperlink r:id="rId10" w:history="1">
        <w:r w:rsidR="00012993" w:rsidRPr="002E45F5">
          <w:rPr>
            <w:rStyle w:val="Hyperlink"/>
            <w:lang w:val="en-GB"/>
          </w:rPr>
          <w:t>dhupars@tcd.ie</w:t>
        </w:r>
      </w:hyperlink>
      <w:r w:rsidR="00012993">
        <w:rPr>
          <w:lang w:val="en-GB"/>
        </w:rPr>
        <w:t xml:space="preserve">, </w:t>
      </w:r>
      <w:hyperlink r:id="rId11" w:history="1">
        <w:r w:rsidR="002E5463" w:rsidRPr="00E37E2D">
          <w:rPr>
            <w:rStyle w:val="Hyperlink"/>
            <w:lang w:val="en-GB"/>
          </w:rPr>
          <w:t>jhambm@tcd.ie</w:t>
        </w:r>
      </w:hyperlink>
      <w:r w:rsidR="008B65FC">
        <w:rPr>
          <w:lang w:val="en-GB"/>
        </w:rPr>
        <w:t xml:space="preserve"> </w:t>
      </w:r>
    </w:p>
    <w:p w14:paraId="07C2154E" w14:textId="7C24F681" w:rsidR="00237C15" w:rsidRDefault="009B1D59" w:rsidP="00207B2F">
      <w:pPr>
        <w:pStyle w:val="abstract"/>
        <w:rPr>
          <w:lang w:val="en-GB"/>
        </w:rPr>
      </w:pPr>
      <w:r w:rsidRPr="00FB120C">
        <w:rPr>
          <w:b/>
          <w:lang w:val="en-GB"/>
        </w:rPr>
        <w:t>Abstract.</w:t>
      </w:r>
      <w:r w:rsidRPr="00FB120C">
        <w:rPr>
          <w:lang w:val="en-GB"/>
        </w:rPr>
        <w:t xml:space="preserve"> </w:t>
      </w:r>
      <w:r w:rsidR="003E3501">
        <w:rPr>
          <w:lang w:val="en-GB"/>
        </w:rPr>
        <w:t xml:space="preserve">This paper </w:t>
      </w:r>
      <w:r w:rsidR="007A280C">
        <w:rPr>
          <w:lang w:val="en-GB"/>
        </w:rPr>
        <w:t xml:space="preserve">provides a comparison between </w:t>
      </w:r>
      <w:r w:rsidR="003E3501">
        <w:rPr>
          <w:lang w:val="en-GB"/>
        </w:rPr>
        <w:t>Principle Component Analysis (PCA), Independent Component Analysis (ICA)</w:t>
      </w:r>
      <w:r w:rsidR="009C3ACE">
        <w:rPr>
          <w:lang w:val="en-GB"/>
        </w:rPr>
        <w:t xml:space="preserve">, </w:t>
      </w:r>
      <w:r w:rsidR="003E3501">
        <w:rPr>
          <w:lang w:val="en-GB"/>
        </w:rPr>
        <w:t>Non-negative Matrix Factorization (NMF)</w:t>
      </w:r>
      <w:r w:rsidR="009C3ACE">
        <w:rPr>
          <w:lang w:val="en-GB"/>
        </w:rPr>
        <w:t xml:space="preserve"> and Linear</w:t>
      </w:r>
      <w:r w:rsidR="00207B2F">
        <w:rPr>
          <w:lang w:val="en-GB"/>
        </w:rPr>
        <w:t xml:space="preserve"> Discriminant Analysis (LDA)</w:t>
      </w:r>
      <w:r w:rsidR="007A280C">
        <w:rPr>
          <w:lang w:val="en-GB"/>
        </w:rPr>
        <w:t xml:space="preserve"> while performing</w:t>
      </w:r>
      <w:r w:rsidR="00493651">
        <w:rPr>
          <w:lang w:val="en-GB"/>
        </w:rPr>
        <w:t xml:space="preserve"> </w:t>
      </w:r>
      <w:r w:rsidR="007A280C">
        <w:rPr>
          <w:lang w:val="en-GB"/>
        </w:rPr>
        <w:t>face</w:t>
      </w:r>
      <w:r w:rsidR="00493651">
        <w:rPr>
          <w:lang w:val="en-GB"/>
        </w:rPr>
        <w:t xml:space="preserve"> recognition</w:t>
      </w:r>
      <w:r w:rsidR="007A280C">
        <w:rPr>
          <w:lang w:val="en-GB"/>
        </w:rPr>
        <w:t xml:space="preserve"> using the SVM classifier. The metrics used are accuracy of </w:t>
      </w:r>
      <w:r w:rsidR="00E269BE">
        <w:rPr>
          <w:lang w:val="en-GB"/>
        </w:rPr>
        <w:t xml:space="preserve">the </w:t>
      </w:r>
      <w:r w:rsidR="007A280C">
        <w:rPr>
          <w:lang w:val="en-GB"/>
        </w:rPr>
        <w:t>prediction and the training</w:t>
      </w:r>
      <w:r w:rsidR="003E3501">
        <w:rPr>
          <w:lang w:val="en-GB"/>
        </w:rPr>
        <w:t xml:space="preserve"> time </w:t>
      </w:r>
      <w:r w:rsidR="007A280C">
        <w:rPr>
          <w:lang w:val="en-GB"/>
        </w:rPr>
        <w:t>the classifier needs.</w:t>
      </w:r>
      <w:r w:rsidR="00E269BE">
        <w:rPr>
          <w:lang w:val="en-GB"/>
        </w:rPr>
        <w:t xml:space="preserve"> </w:t>
      </w:r>
      <w:r w:rsidR="00493651">
        <w:rPr>
          <w:lang w:val="en-GB"/>
        </w:rPr>
        <w:t>This paper also explain</w:t>
      </w:r>
      <w:r w:rsidR="00E269BE">
        <w:rPr>
          <w:lang w:val="en-GB"/>
        </w:rPr>
        <w:t>s</w:t>
      </w:r>
      <w:r w:rsidR="00493651">
        <w:rPr>
          <w:lang w:val="en-GB"/>
        </w:rPr>
        <w:t xml:space="preserve"> the underlying differences in each of the </w:t>
      </w:r>
      <w:r w:rsidR="00946126">
        <w:rPr>
          <w:lang w:val="en-GB"/>
        </w:rPr>
        <w:t>four</w:t>
      </w:r>
      <w:r w:rsidR="00493651">
        <w:rPr>
          <w:lang w:val="en-GB"/>
        </w:rPr>
        <w:t>-dimension reduction methods.</w:t>
      </w:r>
    </w:p>
    <w:p w14:paraId="1DE82DE0" w14:textId="52F93F2E" w:rsidR="00840D69" w:rsidRPr="00BA7F94" w:rsidRDefault="0040677D" w:rsidP="0040677D">
      <w:pPr>
        <w:pStyle w:val="heading10"/>
        <w:rPr>
          <w:lang w:val="en-GB"/>
        </w:rPr>
      </w:pPr>
      <w:r>
        <w:rPr>
          <w:lang w:val="en-GB"/>
        </w:rPr>
        <w:t xml:space="preserve">1  </w:t>
      </w:r>
      <w:r w:rsidR="009B1D59" w:rsidRPr="00FB120C">
        <w:rPr>
          <w:lang w:val="en-GB"/>
        </w:rPr>
        <w:t>Introduction</w:t>
      </w:r>
    </w:p>
    <w:p w14:paraId="024F9461" w14:textId="67FD4616" w:rsidR="00E269BE" w:rsidRDefault="00E269BE" w:rsidP="00DB1A32">
      <w:pPr>
        <w:ind w:firstLine="0"/>
      </w:pPr>
      <w:r>
        <w:t>The advancements in contemporary technologies imply that Face Recognition is becoming increasingly important application of Artificial Intelligence. Amalgamating AI with Computer Vision enables commercial systems to perform fac</w:t>
      </w:r>
      <w:r w:rsidR="009577EB">
        <w:t>e</w:t>
      </w:r>
      <w:r>
        <w:t xml:space="preserve"> recognition in real-time</w:t>
      </w:r>
      <w:r w:rsidR="009577EB">
        <w:t xml:space="preserve"> speed</w:t>
      </w:r>
      <w:r>
        <w:t xml:space="preserve">. </w:t>
      </w:r>
      <w:r w:rsidR="009577EB">
        <w:t>Drilling down into these systems reveals</w:t>
      </w:r>
      <w:r>
        <w:t xml:space="preserve"> that there’s a two-step process involved </w:t>
      </w:r>
      <w:r w:rsidR="009577EB">
        <w:t>in face recognition;</w:t>
      </w:r>
      <w:r>
        <w:t xml:space="preserve"> </w:t>
      </w:r>
      <w:r w:rsidR="009577EB">
        <w:t>S</w:t>
      </w:r>
      <w:r>
        <w:t>ubspace projection</w:t>
      </w:r>
      <w:r w:rsidR="006544D3">
        <w:t xml:space="preserve"> (dimensionality reduction)</w:t>
      </w:r>
      <w:r>
        <w:t xml:space="preserve"> followed by performing </w:t>
      </w:r>
      <w:r w:rsidR="009577EB">
        <w:t>C</w:t>
      </w:r>
      <w:r>
        <w:t>lassification.</w:t>
      </w:r>
    </w:p>
    <w:p w14:paraId="349B1AD7" w14:textId="2B3BD2BD" w:rsidR="009577EB" w:rsidRDefault="00C739DD" w:rsidP="00DB1A32">
      <w:pPr>
        <w:ind w:firstLine="0"/>
      </w:pPr>
      <w:r>
        <w:t>Furthermore, it has been observed that a</w:t>
      </w:r>
      <w:r w:rsidR="009577EB">
        <w:t>lgorithms</w:t>
      </w:r>
      <w:r>
        <w:t xml:space="preserve"> for </w:t>
      </w:r>
      <w:r w:rsidR="006544D3">
        <w:t>dimensionality reduction</w:t>
      </w:r>
      <w:r>
        <w:t xml:space="preserve"> largely affect the accuracy of face recognition systems. For the scope of this paper, </w:t>
      </w:r>
      <w:r w:rsidR="0040677D">
        <w:t>four</w:t>
      </w:r>
      <w:r>
        <w:t xml:space="preserve"> prominent algorithms, Principal Component Analysis (PCA), Independent Component Analysis (ICA)</w:t>
      </w:r>
      <w:r w:rsidR="00207B2F">
        <w:t>,</w:t>
      </w:r>
      <w:r>
        <w:t xml:space="preserve"> Non-negative Matrix Factorization (NMF)</w:t>
      </w:r>
      <w:r w:rsidR="00207B2F">
        <w:t xml:space="preserve"> and Linear Discriminant Analysis (LDA)</w:t>
      </w:r>
      <w:r>
        <w:t xml:space="preserve"> have been chosen for comparison. These will be used in conjunction with the SVM classifier to perform face recognition on the</w:t>
      </w:r>
      <w:r w:rsidR="0011575C">
        <w:t xml:space="preserve"> </w:t>
      </w:r>
      <w:r w:rsidR="0011575C">
        <w:rPr>
          <w:lang w:val="en-GB"/>
        </w:rPr>
        <w:t>‘</w:t>
      </w:r>
      <w:r w:rsidR="0011575C" w:rsidRPr="00F42F1D">
        <w:rPr>
          <w:lang w:val="en-GB"/>
        </w:rPr>
        <w:t>labelled faces in the wild</w:t>
      </w:r>
      <w:r w:rsidR="008F019C" w:rsidRPr="00D52812">
        <w:rPr>
          <w:rStyle w:val="FootnoteReference"/>
          <w:sz w:val="15"/>
          <w:szCs w:val="15"/>
          <w:lang w:val="en-GB"/>
        </w:rPr>
        <w:footnoteReference w:id="1"/>
      </w:r>
      <w:r w:rsidR="0011575C">
        <w:rPr>
          <w:lang w:val="en-GB"/>
        </w:rPr>
        <w:t>’ dataset.</w:t>
      </w:r>
    </w:p>
    <w:p w14:paraId="066DE1FD" w14:textId="595A511C" w:rsidR="00C739DD" w:rsidRDefault="00C739DD" w:rsidP="00DB1A32">
      <w:pPr>
        <w:ind w:firstLine="0"/>
      </w:pPr>
      <w:r>
        <w:t>In addition, these algorithms have been handpicked due to the contradicting results available in numerous research papers</w:t>
      </w:r>
      <w:r w:rsidR="00900DA2">
        <w:t xml:space="preserve"> comparing them</w:t>
      </w:r>
      <w:r>
        <w:t xml:space="preserve">. For instance, </w:t>
      </w:r>
      <w:r w:rsidRPr="009577EB">
        <w:t>Bartlett [</w:t>
      </w:r>
      <w:r w:rsidR="002E5463">
        <w:t>1</w:t>
      </w:r>
      <w:r w:rsidRPr="009577EB">
        <w:t xml:space="preserve">, </w:t>
      </w:r>
      <w:r w:rsidR="002E5463">
        <w:t>2</w:t>
      </w:r>
      <w:r w:rsidRPr="009577EB">
        <w:t>], Liu and Wechsler [</w:t>
      </w:r>
      <w:r w:rsidR="002E5463">
        <w:t>3</w:t>
      </w:r>
      <w:r w:rsidRPr="009577EB">
        <w:t>] and</w:t>
      </w:r>
      <w:r>
        <w:t>,</w:t>
      </w:r>
      <w:r w:rsidRPr="009577EB">
        <w:t xml:space="preserve"> Yuen and Lai [</w:t>
      </w:r>
      <w:r w:rsidR="002E5463">
        <w:t>4</w:t>
      </w:r>
      <w:r w:rsidRPr="009577EB">
        <w:t>]</w:t>
      </w:r>
      <w:r>
        <w:t xml:space="preserve"> argue that in the domain of face recognition, ICA outperforms PCA</w:t>
      </w:r>
      <w:r w:rsidR="008F76E6">
        <w:t xml:space="preserve">. However, </w:t>
      </w:r>
      <w:proofErr w:type="spellStart"/>
      <w:r w:rsidR="008F76E6">
        <w:t>Baek</w:t>
      </w:r>
      <w:proofErr w:type="spellEnd"/>
      <w:r w:rsidR="00B54864">
        <w:t xml:space="preserve"> et al.</w:t>
      </w:r>
      <w:r w:rsidR="008F76E6">
        <w:t xml:space="preserve"> </w:t>
      </w:r>
      <w:r w:rsidR="00E66FDA">
        <w:t>[</w:t>
      </w:r>
      <w:r w:rsidR="002E5463">
        <w:t>5</w:t>
      </w:r>
      <w:r w:rsidR="00E66FDA">
        <w:t>]</w:t>
      </w:r>
      <w:r w:rsidR="008F76E6">
        <w:t xml:space="preserve"> in </w:t>
      </w:r>
      <w:r w:rsidR="00B54864">
        <w:t>their</w:t>
      </w:r>
      <w:r w:rsidR="008F76E6">
        <w:t xml:space="preserve"> works conclude that PCA is better than ICA. Moreover, </w:t>
      </w:r>
      <w:r w:rsidR="008F76E6" w:rsidRPr="008F76E6">
        <w:t>Moghaddam [</w:t>
      </w:r>
      <w:r w:rsidR="002E5463">
        <w:t>6</w:t>
      </w:r>
      <w:r w:rsidR="008F76E6" w:rsidRPr="008F76E6">
        <w:t>]</w:t>
      </w:r>
      <w:r w:rsidR="008F76E6">
        <w:t xml:space="preserve"> settles that there’s no significant difference in the performance of these algorithms. </w:t>
      </w:r>
    </w:p>
    <w:p w14:paraId="598FF154" w14:textId="1CCCAC7F" w:rsidR="008F76E6" w:rsidRDefault="008F76E6" w:rsidP="00DB1A32">
      <w:pPr>
        <w:ind w:firstLine="0"/>
      </w:pPr>
      <w:r>
        <w:lastRenderedPageBreak/>
        <w:t>Of course, there is always a trade-off between accuracy and speed. Hence, the total time taken for training the classifier has also been chosen as a metric for comparing these algorithms. The best choice of algorithm would find a balance between these two metrics. Meanwhile, the classifier (SVM) is kept common to avoid any unfair advantages while the results are being compared.</w:t>
      </w:r>
    </w:p>
    <w:p w14:paraId="461D740C" w14:textId="7E63087E" w:rsidR="00900DA2" w:rsidRDefault="00900DA2" w:rsidP="00DB1A32">
      <w:pPr>
        <w:ind w:firstLine="0"/>
      </w:pPr>
      <w:r>
        <w:t>Briefly, this paper performs face recognition using SVM classifier along with PCA, ICA, NMF</w:t>
      </w:r>
      <w:r w:rsidR="00207B2F">
        <w:t xml:space="preserve"> and, LDA</w:t>
      </w:r>
      <w:r>
        <w:t xml:space="preserve">. The accuracy and the training time have been chosen as metrics to evaluate and compare these algorithms, and results have been published to conclude the research. These results hope to put an end to the </w:t>
      </w:r>
      <w:r w:rsidR="00841B1B">
        <w:t>open-ended</w:t>
      </w:r>
      <w:r>
        <w:t xml:space="preserve"> question of the best </w:t>
      </w:r>
      <w:r w:rsidR="006544D3">
        <w:t xml:space="preserve">dimensionality </w:t>
      </w:r>
      <w:r w:rsidR="00207B2F">
        <w:t>reduction</w:t>
      </w:r>
      <w:r>
        <w:t xml:space="preserve"> algorithm to be used in a facial recognition application.</w:t>
      </w:r>
    </w:p>
    <w:p w14:paraId="262488A6" w14:textId="307C714D" w:rsidR="00841B1B" w:rsidRDefault="00900DA2" w:rsidP="00841B1B">
      <w:pPr>
        <w:ind w:firstLine="0"/>
      </w:pPr>
      <w:r>
        <w:t xml:space="preserve">Finally, following is a roadmap for this paper. Section </w:t>
      </w:r>
      <w:r w:rsidR="002E5463">
        <w:t>2</w:t>
      </w:r>
      <w:r>
        <w:t xml:space="preserve"> discusses the existing literature available in the field of dimensionality reduction methods in the domain of face recognition. Section </w:t>
      </w:r>
      <w:r w:rsidR="002E5463">
        <w:t>3</w:t>
      </w:r>
      <w:r>
        <w:t xml:space="preserve"> provides basic theoretical knowledge of PCA, ICA, NMF</w:t>
      </w:r>
      <w:r w:rsidR="0040677D">
        <w:t>, LDA</w:t>
      </w:r>
      <w:r>
        <w:t xml:space="preserve"> and the SVM classifier. Section </w:t>
      </w:r>
      <w:r w:rsidR="002E5463">
        <w:t>4</w:t>
      </w:r>
      <w:r>
        <w:t xml:space="preserve"> lays down the steps</w:t>
      </w:r>
      <w:r w:rsidR="00841B1B">
        <w:t xml:space="preserve"> taken</w:t>
      </w:r>
      <w:r>
        <w:t xml:space="preserve"> to complete the research</w:t>
      </w:r>
      <w:r w:rsidR="00841B1B">
        <w:t xml:space="preserve"> along with the results obtained</w:t>
      </w:r>
      <w:r>
        <w:t xml:space="preserve">. </w:t>
      </w:r>
      <w:r w:rsidR="00841B1B">
        <w:t xml:space="preserve">Lastly, </w:t>
      </w:r>
      <w:r>
        <w:t xml:space="preserve">Section </w:t>
      </w:r>
      <w:r w:rsidR="002E5463">
        <w:t>5</w:t>
      </w:r>
      <w:r>
        <w:t xml:space="preserve"> concludes with practical recommendations.</w:t>
      </w:r>
    </w:p>
    <w:p w14:paraId="23D650B8" w14:textId="602DAAAB" w:rsidR="00840D69" w:rsidRPr="00841B1B" w:rsidRDefault="0040677D" w:rsidP="0040677D">
      <w:pPr>
        <w:pStyle w:val="heading10"/>
        <w:rPr>
          <w:lang w:val="en-GB"/>
        </w:rPr>
      </w:pPr>
      <w:r>
        <w:rPr>
          <w:lang w:val="en-GB"/>
        </w:rPr>
        <w:t xml:space="preserve">2  </w:t>
      </w:r>
      <w:r w:rsidR="00974CBC">
        <w:rPr>
          <w:lang w:val="en-GB"/>
        </w:rPr>
        <w:t>Related Work</w:t>
      </w:r>
    </w:p>
    <w:p w14:paraId="6FE37869" w14:textId="025004DA" w:rsidR="009F2E35" w:rsidRDefault="00714DC7" w:rsidP="00714DC7">
      <w:pPr>
        <w:pStyle w:val="p1a"/>
      </w:pPr>
      <w:r>
        <w:t xml:space="preserve">Research in the field of face recognition started back in 1960’s </w:t>
      </w:r>
      <w:r w:rsidR="00E66FDA">
        <w:t>[7]</w:t>
      </w:r>
      <w:r>
        <w:t>. With the emergence o</w:t>
      </w:r>
      <w:r w:rsidR="006544D3">
        <w:t>f</w:t>
      </w:r>
      <w:r>
        <w:t xml:space="preserve"> appearance-based</w:t>
      </w:r>
      <w:r w:rsidR="006544D3">
        <w:t xml:space="preserve"> work</w:t>
      </w:r>
      <w:r w:rsidR="006544D3" w:rsidRPr="006544D3">
        <w:t xml:space="preserve"> </w:t>
      </w:r>
      <w:r w:rsidR="006544D3">
        <w:t>in 1980’s and 1990’s,</w:t>
      </w:r>
      <w:r>
        <w:t xml:space="preserve"> most current face recognition techniques emerged. PCA was first applied to face images by Kirby and Sirovich</w:t>
      </w:r>
      <w:r w:rsidR="00207B2F">
        <w:t xml:space="preserve"> [</w:t>
      </w:r>
      <w:r w:rsidR="00E13585">
        <w:t>8</w:t>
      </w:r>
      <w:r w:rsidR="00207B2F">
        <w:t xml:space="preserve">, </w:t>
      </w:r>
      <w:r w:rsidR="00E13585">
        <w:t>9</w:t>
      </w:r>
      <w:r w:rsidR="00207B2F">
        <w:t>]</w:t>
      </w:r>
      <w:r>
        <w:t>. They showed that using it</w:t>
      </w:r>
      <w:r w:rsidR="00841B1B">
        <w:t>,</w:t>
      </w:r>
      <w:r>
        <w:t xml:space="preserve"> images can be compressed to their reconstructions with minimum mean squared error between them, i.e. it is an optimal compression scheme. PCA for face recognition </w:t>
      </w:r>
      <w:r w:rsidR="00342F69">
        <w:t xml:space="preserve">was also used by Turk and Pentland </w:t>
      </w:r>
      <w:r>
        <w:t>[</w:t>
      </w:r>
      <w:r w:rsidR="00E13585">
        <w:t>10</w:t>
      </w:r>
      <w:r>
        <w:t>].</w:t>
      </w:r>
      <w:r w:rsidR="00342F69">
        <w:t xml:space="preserve"> In fact, they popularized its use.</w:t>
      </w:r>
      <w:r>
        <w:t xml:space="preserve"> </w:t>
      </w:r>
      <w:r w:rsidR="00342F69">
        <w:t>In their work compression to compressed subspace (eigenspace) was performed from a database of face images by computing a set of subspace basis vectors (eigenfaces) using PCA.</w:t>
      </w:r>
      <w:r>
        <w:t xml:space="preserve"> </w:t>
      </w:r>
      <w:r w:rsidR="00342F69">
        <w:t xml:space="preserve">The success of this method </w:t>
      </w:r>
      <w:r w:rsidR="00077E77">
        <w:t>leads</w:t>
      </w:r>
      <w:r w:rsidR="00342F69">
        <w:t xml:space="preserve"> to the popularization of matching images in the compressed subspace.</w:t>
      </w:r>
      <w:r w:rsidR="007B74D1">
        <w:t xml:space="preserve"> PCA produces spatially global feature vectors.</w:t>
      </w:r>
      <w:r>
        <w:t xml:space="preserve"> </w:t>
      </w:r>
    </w:p>
    <w:p w14:paraId="048F3E9F" w14:textId="3A4BC3FC" w:rsidR="00E95825" w:rsidRDefault="009F2E35" w:rsidP="00714DC7">
      <w:pPr>
        <w:pStyle w:val="p1a"/>
      </w:pPr>
      <w:r>
        <w:t xml:space="preserve">Researchers </w:t>
      </w:r>
      <w:r w:rsidR="00714DC7">
        <w:t xml:space="preserve">also </w:t>
      </w:r>
      <w:r>
        <w:t xml:space="preserve">put in efforts to create </w:t>
      </w:r>
      <w:r w:rsidR="00714DC7">
        <w:t xml:space="preserve">techniques that create spatially localized feature vectors, in the hopes that they would implement recognition by parts. </w:t>
      </w:r>
      <w:r>
        <w:t xml:space="preserve">ICA is the most general way to </w:t>
      </w:r>
      <w:r w:rsidR="00D62F60">
        <w:t>generate</w:t>
      </w:r>
      <w:r>
        <w:t xml:space="preserve"> spatially localized</w:t>
      </w:r>
      <w:r w:rsidR="00D62F60">
        <w:t xml:space="preserve"> features, which does it by producing statistically independent basis </w:t>
      </w:r>
      <w:r w:rsidR="00E95825">
        <w:t xml:space="preserve">vectors </w:t>
      </w:r>
      <w:r w:rsidR="00E66FDA">
        <w:t>[</w:t>
      </w:r>
      <w:r w:rsidR="00E13585">
        <w:t>11</w:t>
      </w:r>
      <w:r w:rsidR="00E66FDA">
        <w:t>]</w:t>
      </w:r>
      <w:r w:rsidR="00714DC7">
        <w:t xml:space="preserve">. </w:t>
      </w:r>
      <w:r w:rsidR="00D62F60">
        <w:t>One other method to generate localize</w:t>
      </w:r>
      <w:r w:rsidR="00841B1B">
        <w:t>d</w:t>
      </w:r>
      <w:r w:rsidR="00D62F60">
        <w:t xml:space="preserve"> feature vector is </w:t>
      </w:r>
      <w:r w:rsidR="00714DC7">
        <w:t xml:space="preserve">Non-negative </w:t>
      </w:r>
      <w:r w:rsidR="00841B1B">
        <w:t>M</w:t>
      </w:r>
      <w:r w:rsidR="00714DC7">
        <w:t xml:space="preserve">atrix </w:t>
      </w:r>
      <w:r w:rsidR="00841B1B">
        <w:t>F</w:t>
      </w:r>
      <w:r w:rsidR="00714DC7">
        <w:t>actorization (NMF) [</w:t>
      </w:r>
      <w:r w:rsidR="00E66FDA">
        <w:t>12</w:t>
      </w:r>
      <w:r w:rsidR="00714DC7">
        <w:t>]. ICA can also be used to create feature vectors that uniformly distribute data samples in subspace [</w:t>
      </w:r>
      <w:r w:rsidR="00E13585">
        <w:t>1</w:t>
      </w:r>
      <w:r w:rsidR="00714DC7">
        <w:t xml:space="preserve">, </w:t>
      </w:r>
      <w:r w:rsidR="00E13585">
        <w:t>13</w:t>
      </w:r>
      <w:r w:rsidR="00714DC7">
        <w:t xml:space="preserve">]. </w:t>
      </w:r>
      <w:r w:rsidR="00082E4C">
        <w:t xml:space="preserve">This is conceptually different from what ICA is believed to do, i.e. rather than producing features vectors which are spatially localized, it produces feature </w:t>
      </w:r>
      <w:r w:rsidR="00E95825">
        <w:t>vectors</w:t>
      </w:r>
      <w:r w:rsidR="00082E4C">
        <w:t xml:space="preserve"> which produce very fine distinction between images in </w:t>
      </w:r>
      <w:r w:rsidR="00E95825">
        <w:t>order</w:t>
      </w:r>
      <w:r w:rsidR="00082E4C">
        <w:t xml:space="preserve"> to spread the samples in subspace.</w:t>
      </w:r>
      <w:r w:rsidR="00714DC7">
        <w:t xml:space="preserve"> </w:t>
      </w:r>
      <w:r w:rsidR="00E95825">
        <w:t xml:space="preserve">To </w:t>
      </w:r>
      <w:r w:rsidR="00841B1B">
        <w:t>k</w:t>
      </w:r>
      <w:r w:rsidR="00714DC7">
        <w:t>eep</w:t>
      </w:r>
      <w:r w:rsidR="00E95825">
        <w:t xml:space="preserve"> up</w:t>
      </w:r>
      <w:r w:rsidR="00714DC7">
        <w:t xml:space="preserve"> with the terminology, we refer to </w:t>
      </w:r>
      <w:r w:rsidR="00E95825">
        <w:t xml:space="preserve">former </w:t>
      </w:r>
      <w:r w:rsidR="00714DC7">
        <w:t xml:space="preserve">as architecture I, and the </w:t>
      </w:r>
      <w:r w:rsidR="00E95825">
        <w:t>latter</w:t>
      </w:r>
      <w:r w:rsidR="00714DC7">
        <w:t xml:space="preserve"> as architecture II. </w:t>
      </w:r>
    </w:p>
    <w:p w14:paraId="06621196" w14:textId="58490423" w:rsidR="00536483" w:rsidRDefault="004845C6" w:rsidP="00536483">
      <w:pPr>
        <w:pStyle w:val="p1a"/>
      </w:pPr>
      <w:r>
        <w:t>There are certain techniques which are formed by the combination</w:t>
      </w:r>
      <w:r w:rsidR="00536483">
        <w:t xml:space="preserve"> </w:t>
      </w:r>
      <w:r>
        <w:t>of</w:t>
      </w:r>
      <w:r w:rsidR="00536483">
        <w:t xml:space="preserve"> local linear subspaces.</w:t>
      </w:r>
      <w:r w:rsidR="00714DC7">
        <w:t xml:space="preserve"> For </w:t>
      </w:r>
      <w:r w:rsidR="00536483">
        <w:t>instance</w:t>
      </w:r>
      <w:r w:rsidR="00714DC7">
        <w:t xml:space="preserve">, </w:t>
      </w:r>
      <w:r w:rsidR="00536483">
        <w:t xml:space="preserve">mix local PCA which is used to compress face data by </w:t>
      </w:r>
      <w:proofErr w:type="spellStart"/>
      <w:r w:rsidR="00714DC7">
        <w:t>Kambhatla</w:t>
      </w:r>
      <w:proofErr w:type="spellEnd"/>
      <w:r w:rsidR="00714DC7">
        <w:t xml:space="preserve"> and Leen </w:t>
      </w:r>
      <w:r w:rsidR="00E66FDA">
        <w:t>[1</w:t>
      </w:r>
      <w:r w:rsidR="00E13585">
        <w:t>4</w:t>
      </w:r>
      <w:r w:rsidR="00E66FDA">
        <w:t>]</w:t>
      </w:r>
      <w:r w:rsidR="00714DC7">
        <w:t xml:space="preserve">, and </w:t>
      </w:r>
      <w:r w:rsidR="00536483">
        <w:t xml:space="preserve">a mixture of factor analyzers produced by </w:t>
      </w:r>
      <w:r w:rsidR="00714DC7">
        <w:t xml:space="preserve">Frey </w:t>
      </w:r>
      <w:r w:rsidR="00E66FDA">
        <w:t>[</w:t>
      </w:r>
      <w:r w:rsidR="00E13585">
        <w:t>15</w:t>
      </w:r>
      <w:r w:rsidR="00E66FDA">
        <w:t>]</w:t>
      </w:r>
      <w:r w:rsidR="00714DC7">
        <w:t>. Although they have not yet been applied to face recognition, Tipping and Bishop</w:t>
      </w:r>
      <w:r w:rsidR="00536483">
        <w:t>, and</w:t>
      </w:r>
      <w:r w:rsidR="005B0A35">
        <w:t xml:space="preserve"> </w:t>
      </w:r>
      <w:r w:rsidR="00536483">
        <w:lastRenderedPageBreak/>
        <w:t xml:space="preserve">Lee </w:t>
      </w:r>
      <w:r w:rsidR="00714DC7">
        <w:t xml:space="preserve">provide an algorithm for optimizing mixture models of PCA </w:t>
      </w:r>
      <w:r w:rsidR="00536483">
        <w:t xml:space="preserve">and ICA </w:t>
      </w:r>
      <w:r w:rsidR="00714DC7">
        <w:t>subspaces</w:t>
      </w:r>
      <w:r w:rsidR="00536483">
        <w:t xml:space="preserve"> respectively</w:t>
      </w:r>
      <w:r w:rsidR="00714DC7">
        <w:t xml:space="preserve"> [</w:t>
      </w:r>
      <w:r w:rsidR="00E66FDA">
        <w:t>1</w:t>
      </w:r>
      <w:r w:rsidR="00E13585">
        <w:t>6</w:t>
      </w:r>
      <w:r w:rsidR="00536483">
        <w:t xml:space="preserve">, </w:t>
      </w:r>
      <w:r w:rsidR="00E66FDA">
        <w:t>1</w:t>
      </w:r>
      <w:r w:rsidR="00E13585">
        <w:t>7</w:t>
      </w:r>
      <w:r w:rsidR="00714DC7">
        <w:t>].</w:t>
      </w:r>
    </w:p>
    <w:p w14:paraId="7B496754" w14:textId="794C1BEE" w:rsidR="005B0A35" w:rsidRPr="00B434DD" w:rsidRDefault="00841B1B" w:rsidP="00B434DD">
      <w:pPr>
        <w:ind w:firstLine="0"/>
      </w:pPr>
      <w:r>
        <w:t>Alternative</w:t>
      </w:r>
      <w:r w:rsidR="00B72E43">
        <w:t xml:space="preserve"> to these algorithms is a supervised learning algorithm knows as Fisher’s linear discriminant analysis (LDA, a.k.a. “fisherfaces”) [</w:t>
      </w:r>
      <w:r w:rsidR="00E66FDA">
        <w:t>18</w:t>
      </w:r>
      <w:r w:rsidR="00B72E43">
        <w:t>]. Its goal is to produce N-1 basis vector in order to maximize and minimize the intra and inter class distances between N-</w:t>
      </w:r>
      <w:r w:rsidR="004551F0">
        <w:t>classes</w:t>
      </w:r>
      <w:r w:rsidR="00B72E43">
        <w:t xml:space="preserve"> of N-class problem. Even though LDA differ PCA in terms that one is supervised learning algorithm and the other is unsupervised but when the data is labeled then either of the two can be used and in these cases LDA has been compared to PCA [7, 1</w:t>
      </w:r>
      <w:r w:rsidR="00E13585">
        <w:t>4</w:t>
      </w:r>
      <w:r w:rsidR="00B72E43">
        <w:t xml:space="preserve">, </w:t>
      </w:r>
      <w:r w:rsidR="00E13585">
        <w:t>6</w:t>
      </w:r>
      <w:r w:rsidR="00B72E43">
        <w:t xml:space="preserve">, </w:t>
      </w:r>
      <w:r w:rsidR="00CE0E30">
        <w:t>1</w:t>
      </w:r>
      <w:r w:rsidR="00E13585">
        <w:t>9</w:t>
      </w:r>
      <w:r w:rsidR="00B72E43">
        <w:t>]. One common characteristic of both PCA and LDA is that they produce spatially global feature vectors.</w:t>
      </w:r>
    </w:p>
    <w:p w14:paraId="4A0DF86D" w14:textId="76058E34" w:rsidR="00840D69" w:rsidRPr="00840D69" w:rsidRDefault="00FF7214" w:rsidP="00FF7214">
      <w:pPr>
        <w:pStyle w:val="heading10"/>
        <w:rPr>
          <w:lang w:val="en-GB"/>
        </w:rPr>
      </w:pPr>
      <w:r>
        <w:rPr>
          <w:lang w:val="en-GB"/>
        </w:rPr>
        <w:t xml:space="preserve">3  </w:t>
      </w:r>
      <w:r w:rsidR="00974CBC">
        <w:rPr>
          <w:lang w:val="en-GB"/>
        </w:rPr>
        <w:t>Problem Definition and Algorithm</w:t>
      </w:r>
    </w:p>
    <w:p w14:paraId="150051A1" w14:textId="35A63FDC" w:rsidR="00974CBC" w:rsidRPr="00974CBC" w:rsidRDefault="009861F0" w:rsidP="00974CBC">
      <w:pPr>
        <w:pStyle w:val="p1a"/>
        <w:rPr>
          <w:lang w:val="en-GB"/>
        </w:rPr>
      </w:pPr>
      <w:r>
        <w:rPr>
          <w:lang w:val="en-GB"/>
        </w:rPr>
        <w:t>This paper tries to implement numerous dimension reduction methods in conjunction with SVM classifier to aid facial recognition process. The dimension</w:t>
      </w:r>
      <w:r w:rsidR="00207B2F">
        <w:rPr>
          <w:lang w:val="en-GB"/>
        </w:rPr>
        <w:t>ality</w:t>
      </w:r>
      <w:r>
        <w:rPr>
          <w:lang w:val="en-GB"/>
        </w:rPr>
        <w:t xml:space="preserve"> reduction methods used are </w:t>
      </w:r>
      <w:r w:rsidR="00841B1B">
        <w:rPr>
          <w:lang w:val="en-GB"/>
        </w:rPr>
        <w:t xml:space="preserve">Principle Component Analysis </w:t>
      </w:r>
      <w:r>
        <w:rPr>
          <w:lang w:val="en-GB"/>
        </w:rPr>
        <w:t>(</w:t>
      </w:r>
      <w:r w:rsidR="00841B1B">
        <w:rPr>
          <w:lang w:val="en-GB"/>
        </w:rPr>
        <w:t>PCA</w:t>
      </w:r>
      <w:r>
        <w:rPr>
          <w:lang w:val="en-GB"/>
        </w:rPr>
        <w:t xml:space="preserve">), </w:t>
      </w:r>
      <w:r w:rsidR="00841B1B">
        <w:rPr>
          <w:lang w:val="en-GB"/>
        </w:rPr>
        <w:t>Independent Component Analysis (</w:t>
      </w:r>
      <w:r>
        <w:rPr>
          <w:lang w:val="en-GB"/>
        </w:rPr>
        <w:t>ICA)</w:t>
      </w:r>
      <w:r w:rsidR="00207B2F">
        <w:rPr>
          <w:lang w:val="en-GB"/>
        </w:rPr>
        <w:t>,</w:t>
      </w:r>
      <w:r>
        <w:rPr>
          <w:lang w:val="en-GB"/>
        </w:rPr>
        <w:t xml:space="preserve"> </w:t>
      </w:r>
      <w:r w:rsidR="00841B1B">
        <w:rPr>
          <w:lang w:val="en-GB"/>
        </w:rPr>
        <w:t xml:space="preserve">Non-negative Matrix </w:t>
      </w:r>
      <w:r w:rsidR="008F1E0F">
        <w:rPr>
          <w:lang w:val="en-GB"/>
        </w:rPr>
        <w:t>Factorization</w:t>
      </w:r>
      <w:r w:rsidR="00841B1B">
        <w:rPr>
          <w:lang w:val="en-GB"/>
        </w:rPr>
        <w:t xml:space="preserve"> </w:t>
      </w:r>
      <w:r>
        <w:rPr>
          <w:lang w:val="en-GB"/>
        </w:rPr>
        <w:t>(</w:t>
      </w:r>
      <w:r w:rsidR="00841B1B">
        <w:rPr>
          <w:lang w:val="en-GB"/>
        </w:rPr>
        <w:t>NMF</w:t>
      </w:r>
      <w:r>
        <w:rPr>
          <w:lang w:val="en-GB"/>
        </w:rPr>
        <w:t>)</w:t>
      </w:r>
      <w:r w:rsidR="00207B2F">
        <w:rPr>
          <w:lang w:val="en-GB"/>
        </w:rPr>
        <w:t xml:space="preserve"> and, Linear Discriminant Analysis (LDA)</w:t>
      </w:r>
      <w:r>
        <w:rPr>
          <w:lang w:val="en-GB"/>
        </w:rPr>
        <w:t>.</w:t>
      </w:r>
    </w:p>
    <w:p w14:paraId="484853C5" w14:textId="1E87DE0F" w:rsidR="00840D69" w:rsidRPr="00840D69" w:rsidRDefault="00832685" w:rsidP="00832685">
      <w:pPr>
        <w:pStyle w:val="heading20"/>
        <w:rPr>
          <w:lang w:val="en-GB"/>
        </w:rPr>
      </w:pPr>
      <w:r>
        <w:rPr>
          <w:lang w:val="en-GB"/>
        </w:rPr>
        <w:t xml:space="preserve">3.1  </w:t>
      </w:r>
      <w:r w:rsidR="009861F0">
        <w:rPr>
          <w:lang w:val="en-GB"/>
        </w:rPr>
        <w:t>Principle Component Analysis (PCA)</w:t>
      </w:r>
    </w:p>
    <w:p w14:paraId="58D8BC5D" w14:textId="788B20E5" w:rsidR="009861F0" w:rsidRDefault="00207B2F" w:rsidP="009861F0">
      <w:pPr>
        <w:ind w:firstLine="0"/>
      </w:pPr>
      <w:r>
        <w:t>PCA</w:t>
      </w:r>
      <w:r w:rsidR="009861F0">
        <w:t xml:space="preserve"> was introduced by Karl Pearson in 1901 and is mostly used for EDA and predictive models. It is </w:t>
      </w:r>
      <w:r>
        <w:t>an</w:t>
      </w:r>
      <w:r w:rsidR="009861F0">
        <w:t xml:space="preserve"> eigenvector based multivariate analysis and is the simplest in its kind. It is basically reducing the dimensionality of the data in a way that it explains the variation (major features) in the best possible way to make it more understandable. </w:t>
      </w:r>
      <w:r>
        <w:br/>
      </w:r>
      <w:r w:rsidR="009861F0">
        <w:t xml:space="preserve">Say there are </w:t>
      </w:r>
      <m:oMath>
        <m:r>
          <w:rPr>
            <w:rFonts w:ascii="Cambria Math" w:hAnsi="Cambria Math"/>
          </w:rPr>
          <m:t>n * n</m:t>
        </m:r>
      </m:oMath>
      <w:r w:rsidR="008F1E0F">
        <w:t xml:space="preserve"> </w:t>
      </w:r>
      <w:r w:rsidR="009861F0">
        <w:t xml:space="preserve">dimensional images i.e.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8F1E0F">
        <w:t xml:space="preserve"> </w:t>
      </w:r>
      <w:r w:rsidR="009861F0">
        <w:t>dimensions</w:t>
      </w:r>
      <w:r w:rsidR="008F1E0F">
        <w:t xml:space="preserve"> </w:t>
      </w:r>
      <w:r w:rsidR="009861F0">
        <w:t>(pixels). When such a multivariate dataset is visualized as set of coordinates in high dimensional data space, PCA can provide with the lower dimensional picture (eigen faces) of the object when viewed from its most informative viewpoint.</w:t>
      </w:r>
    </w:p>
    <w:p w14:paraId="0DBF1B52" w14:textId="2114FB85" w:rsidR="009861F0" w:rsidRDefault="009861F0" w:rsidP="00F6235C">
      <w:pPr>
        <w:ind w:firstLine="0"/>
      </w:pPr>
      <w:r>
        <w:t xml:space="preserve">Mathematically by definition PCA is a procedure that converts </w:t>
      </w:r>
      <m:oMath>
        <m:r>
          <w:rPr>
            <w:rFonts w:ascii="Cambria Math" w:hAnsi="Cambria Math"/>
          </w:rPr>
          <m:t>M</m:t>
        </m:r>
      </m:oMath>
      <w:r>
        <w:t xml:space="preserve"> correlated into a set of </w:t>
      </w:r>
      <m:oMath>
        <m:r>
          <w:rPr>
            <w:rFonts w:ascii="Cambria Math" w:hAnsi="Cambria Math"/>
          </w:rPr>
          <m:t>K</m:t>
        </m:r>
      </m:oMath>
      <w:r>
        <w:t xml:space="preserve"> uncorrelated variables called principal components using orthogonal transformations (where </w:t>
      </w:r>
      <m:oMath>
        <m:r>
          <w:rPr>
            <w:rFonts w:ascii="Cambria Math" w:hAnsi="Cambria Math"/>
          </w:rPr>
          <m:t>K≤M</m:t>
        </m:r>
      </m:oMath>
      <w:r>
        <w:t>).</w:t>
      </w:r>
    </w:p>
    <w:p w14:paraId="7787E2F7" w14:textId="5D2F9051" w:rsidR="009861F0" w:rsidRDefault="009861F0" w:rsidP="00F6235C">
      <w:pPr>
        <w:ind w:firstLine="0"/>
      </w:pPr>
      <w:r>
        <w:t>Since PCA selects the principle components which show the direction of data and each proceeding component shows less direction and more noise. Hence</w:t>
      </w:r>
      <w:r w:rsidR="00207B2F">
        <w:t>,</w:t>
      </w:r>
      <w:r>
        <w:t xml:space="preserve"> first few principle components are enough to represent the original data.</w:t>
      </w:r>
    </w:p>
    <w:p w14:paraId="331B1731" w14:textId="72324D5D" w:rsidR="009861F0" w:rsidRDefault="009861F0" w:rsidP="00F6235C">
      <w:pPr>
        <w:ind w:firstLine="0"/>
      </w:pPr>
      <w:r>
        <w:t xml:space="preserve">Once we have found the </w:t>
      </w:r>
      <m:oMath>
        <m:r>
          <w:rPr>
            <w:rFonts w:ascii="Cambria Math" w:hAnsi="Cambria Math"/>
          </w:rPr>
          <m:t>k</m:t>
        </m:r>
      </m:oMath>
      <w:r>
        <w:t xml:space="preserve"> principle components then image in the dataset or incoming new data can be represented as the linear combination (weighted sum) of </w:t>
      </w:r>
      <m:oMath>
        <m:r>
          <w:rPr>
            <w:rFonts w:ascii="Cambria Math" w:hAnsi="Cambria Math"/>
          </w:rPr>
          <m:t>k</m:t>
        </m:r>
      </m:oMath>
      <w:r>
        <w:t xml:space="preserve"> components</w:t>
      </w:r>
      <w:r w:rsidR="00F6235C" w:rsidRPr="00F6235C">
        <w:t xml:space="preserve">, i.e. </w:t>
      </w:r>
      <m:oMath>
        <m:r>
          <w:rPr>
            <w:rFonts w:ascii="Cambria Math" w:hAnsi="Cambria Math"/>
          </w:rPr>
          <m:t>W*K</m:t>
        </m:r>
      </m:oMath>
      <w:r w:rsidR="00F6235C" w:rsidRPr="00F6235C">
        <w:t xml:space="preserve"> (</w:t>
      </w:r>
      <m:oMath>
        <m:r>
          <w:rPr>
            <w:rFonts w:ascii="Cambria Math" w:hAnsi="Cambria Math"/>
          </w:rPr>
          <m:t>W</m:t>
        </m:r>
      </m:oMath>
      <w:r w:rsidR="00F6235C" w:rsidRPr="00F6235C">
        <w:t xml:space="preserve"> is a matrix of weight and </w:t>
      </w:r>
      <m:oMath>
        <m:r>
          <w:rPr>
            <w:rFonts w:ascii="Cambria Math" w:hAnsi="Cambria Math"/>
          </w:rPr>
          <m:t>k</m:t>
        </m:r>
      </m:oMath>
      <w:r w:rsidR="00F6235C" w:rsidRPr="00F6235C">
        <w:t xml:space="preserve"> is a matrix of eigenfaces).</w:t>
      </w:r>
    </w:p>
    <w:p w14:paraId="31557736" w14:textId="77777777" w:rsidR="00F6235C" w:rsidRPr="00F6235C" w:rsidRDefault="009861F0" w:rsidP="009861F0">
      <w:pPr>
        <w:ind w:firstLine="0"/>
      </w:pPr>
      <w:r>
        <w:t>When we represent the data this way it reduces the number of values needed to recognize it. This makes the process faster and more error free because this discards the noise in the dataset. It is done by eigenvalue decomposition of a data covariance matrix. Results are usually discussed in form of principle components (how much of each of the k principle components) and loadings (weight).</w:t>
      </w:r>
    </w:p>
    <w:p w14:paraId="36CB263D" w14:textId="40281A91" w:rsidR="00840D69" w:rsidRPr="00840D69" w:rsidRDefault="005959F1" w:rsidP="005959F1">
      <w:pPr>
        <w:pStyle w:val="heading20"/>
        <w:rPr>
          <w:lang w:val="en-GB"/>
        </w:rPr>
      </w:pPr>
      <w:r>
        <w:rPr>
          <w:lang w:val="en-GB"/>
        </w:rPr>
        <w:lastRenderedPageBreak/>
        <w:t xml:space="preserve">3.2  </w:t>
      </w:r>
      <w:r w:rsidR="009861F0">
        <w:rPr>
          <w:lang w:val="en-GB"/>
        </w:rPr>
        <w:t>Independent Component Analysis (ICA)</w:t>
      </w:r>
    </w:p>
    <w:p w14:paraId="2A86C0E9" w14:textId="3B8AD452" w:rsidR="009861F0" w:rsidRDefault="009861F0" w:rsidP="009861F0">
      <w:pPr>
        <w:ind w:firstLine="0"/>
      </w:pPr>
      <w:r>
        <w:t>PCA is about finding correlation and the way that it does this is by maximizing variance, which in turn gives us the ability to reconstruct. ICA</w:t>
      </w:r>
      <w:r w:rsidR="00207B2F">
        <w:t>,</w:t>
      </w:r>
      <w:r>
        <w:t xml:space="preserve"> on the other hand</w:t>
      </w:r>
      <w:r w:rsidR="00207B2F">
        <w:t>,</w:t>
      </w:r>
      <w:r>
        <w:t xml:space="preserve"> tries to maximize independence. This when simply put means that it tries to find linear transformation of feature space into new feature space such that each of the individual new features are mutually independent. The new components produced are perpendicular to each other and there is no information loss between moving from observables to independent components.</w:t>
      </w:r>
    </w:p>
    <w:p w14:paraId="212D2BDF" w14:textId="525AFF3E" w:rsidR="008F1E0F" w:rsidRDefault="009861F0" w:rsidP="008B65FC">
      <w:pPr>
        <w:ind w:firstLine="0"/>
      </w:pPr>
      <w:r>
        <w:t>There are certain hidden variables (independent components) which are random and mutually independent (value of one doesn’t tell us anything about the value of other). Then there are known observable variables which are given rise to by the linear combination of these hidden variables. The job of unobservable learner in this case is to find the hidden variables given the observables (under the assumption that hidden variables are independent of one another).</w:t>
      </w:r>
      <w:r w:rsidR="006544D3">
        <w:t xml:space="preserve"> </w:t>
      </w:r>
      <w:r w:rsidR="009939F2">
        <w:t>A classic</w:t>
      </w:r>
      <w:r>
        <w:t xml:space="preserve"> example of this is the </w:t>
      </w:r>
      <w:r w:rsidR="00EF43C8">
        <w:t>B</w:t>
      </w:r>
      <w:r>
        <w:t xml:space="preserve">lind </w:t>
      </w:r>
      <w:r w:rsidR="00EF43C8">
        <w:t>S</w:t>
      </w:r>
      <w:r>
        <w:t xml:space="preserve">ource </w:t>
      </w:r>
      <w:r w:rsidR="00EF43C8">
        <w:t>S</w:t>
      </w:r>
      <w:r>
        <w:t>eparation prob</w:t>
      </w:r>
      <w:r w:rsidR="00EF43C8">
        <w:t>lem.</w:t>
      </w:r>
    </w:p>
    <w:p w14:paraId="07FEBF80" w14:textId="77777777" w:rsidR="008B65FC" w:rsidRDefault="008B65FC" w:rsidP="008B65FC">
      <w:pPr>
        <w:ind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2294"/>
        <w:gridCol w:w="2292"/>
      </w:tblGrid>
      <w:tr w:rsidR="00DB6872" w:rsidRPr="004671E6" w14:paraId="0AE2F0CA" w14:textId="77777777" w:rsidTr="008F1E0F">
        <w:tc>
          <w:tcPr>
            <w:tcW w:w="2321" w:type="dxa"/>
            <w:shd w:val="clear" w:color="auto" w:fill="auto"/>
          </w:tcPr>
          <w:p w14:paraId="3F785816" w14:textId="77777777" w:rsidR="00DB6872" w:rsidRPr="004671E6" w:rsidRDefault="00DB6872" w:rsidP="00223E3F">
            <w:pPr>
              <w:ind w:firstLine="0"/>
              <w:jc w:val="center"/>
              <w:rPr>
                <w:b/>
                <w:bCs/>
              </w:rPr>
            </w:pPr>
          </w:p>
        </w:tc>
        <w:tc>
          <w:tcPr>
            <w:tcW w:w="2294" w:type="dxa"/>
            <w:shd w:val="clear" w:color="auto" w:fill="auto"/>
          </w:tcPr>
          <w:p w14:paraId="06D822DB" w14:textId="77777777" w:rsidR="00DB6872" w:rsidRPr="004671E6" w:rsidRDefault="00DB6872" w:rsidP="00223E3F">
            <w:pPr>
              <w:ind w:firstLine="0"/>
              <w:jc w:val="center"/>
              <w:rPr>
                <w:b/>
                <w:bCs/>
              </w:rPr>
            </w:pPr>
            <w:r w:rsidRPr="004671E6">
              <w:rPr>
                <w:b/>
                <w:bCs/>
              </w:rPr>
              <w:t>PCA</w:t>
            </w:r>
          </w:p>
        </w:tc>
        <w:tc>
          <w:tcPr>
            <w:tcW w:w="2292" w:type="dxa"/>
            <w:shd w:val="clear" w:color="auto" w:fill="auto"/>
          </w:tcPr>
          <w:p w14:paraId="2CBDDD63" w14:textId="77777777" w:rsidR="00DB6872" w:rsidRPr="004671E6" w:rsidRDefault="00DB6872" w:rsidP="00223E3F">
            <w:pPr>
              <w:ind w:firstLine="0"/>
              <w:jc w:val="center"/>
              <w:rPr>
                <w:b/>
                <w:bCs/>
              </w:rPr>
            </w:pPr>
            <w:r w:rsidRPr="004671E6">
              <w:rPr>
                <w:b/>
                <w:bCs/>
              </w:rPr>
              <w:t>ICA</w:t>
            </w:r>
          </w:p>
        </w:tc>
      </w:tr>
      <w:tr w:rsidR="00DB6872" w14:paraId="61424C65" w14:textId="77777777" w:rsidTr="004671E6">
        <w:tc>
          <w:tcPr>
            <w:tcW w:w="2321" w:type="dxa"/>
            <w:shd w:val="clear" w:color="auto" w:fill="auto"/>
          </w:tcPr>
          <w:p w14:paraId="3F3C3659" w14:textId="77777777" w:rsidR="00DB6872" w:rsidRPr="004671E6" w:rsidRDefault="00DB6872" w:rsidP="00223E3F">
            <w:pPr>
              <w:ind w:firstLine="0"/>
              <w:jc w:val="center"/>
              <w:rPr>
                <w:b/>
                <w:bCs/>
              </w:rPr>
            </w:pPr>
            <w:r w:rsidRPr="004671E6">
              <w:rPr>
                <w:b/>
                <w:bCs/>
              </w:rPr>
              <w:t>Mutually Orthogonal</w:t>
            </w:r>
          </w:p>
        </w:tc>
        <w:tc>
          <w:tcPr>
            <w:tcW w:w="2294" w:type="dxa"/>
            <w:shd w:val="clear" w:color="auto" w:fill="C5E0B3" w:themeFill="accent6" w:themeFillTint="66"/>
          </w:tcPr>
          <w:p w14:paraId="03FDBA52" w14:textId="77777777" w:rsidR="00DB6872" w:rsidRDefault="00DB6872" w:rsidP="00223E3F">
            <w:pPr>
              <w:ind w:firstLine="0"/>
              <w:jc w:val="center"/>
            </w:pPr>
            <w:r>
              <w:t>Yes</w:t>
            </w:r>
          </w:p>
        </w:tc>
        <w:tc>
          <w:tcPr>
            <w:tcW w:w="2292" w:type="dxa"/>
            <w:shd w:val="clear" w:color="auto" w:fill="F37953"/>
          </w:tcPr>
          <w:p w14:paraId="37E181EE" w14:textId="77777777" w:rsidR="00DB6872" w:rsidRDefault="00DB6872" w:rsidP="00223E3F">
            <w:pPr>
              <w:ind w:firstLine="0"/>
              <w:jc w:val="center"/>
            </w:pPr>
            <w:r>
              <w:t xml:space="preserve">No </w:t>
            </w:r>
          </w:p>
        </w:tc>
      </w:tr>
      <w:tr w:rsidR="00DB6872" w14:paraId="0B81019D" w14:textId="77777777" w:rsidTr="004671E6">
        <w:tc>
          <w:tcPr>
            <w:tcW w:w="2321" w:type="dxa"/>
            <w:shd w:val="clear" w:color="auto" w:fill="auto"/>
          </w:tcPr>
          <w:p w14:paraId="47799CBA" w14:textId="77777777" w:rsidR="00DB6872" w:rsidRPr="004671E6" w:rsidRDefault="00DB6872" w:rsidP="00223E3F">
            <w:pPr>
              <w:ind w:firstLine="0"/>
              <w:jc w:val="center"/>
              <w:rPr>
                <w:b/>
                <w:bCs/>
              </w:rPr>
            </w:pPr>
            <w:r w:rsidRPr="004671E6">
              <w:rPr>
                <w:b/>
                <w:bCs/>
              </w:rPr>
              <w:t>Mutually Independent</w:t>
            </w:r>
          </w:p>
        </w:tc>
        <w:tc>
          <w:tcPr>
            <w:tcW w:w="2294" w:type="dxa"/>
            <w:shd w:val="clear" w:color="auto" w:fill="F37953"/>
          </w:tcPr>
          <w:p w14:paraId="1F7E63D7" w14:textId="77777777" w:rsidR="00DB6872" w:rsidRDefault="00DB6872" w:rsidP="00223E3F">
            <w:pPr>
              <w:ind w:firstLine="0"/>
              <w:jc w:val="center"/>
            </w:pPr>
            <w:r>
              <w:t>No</w:t>
            </w:r>
          </w:p>
        </w:tc>
        <w:tc>
          <w:tcPr>
            <w:tcW w:w="2292" w:type="dxa"/>
            <w:shd w:val="clear" w:color="auto" w:fill="C5E0B3" w:themeFill="accent6" w:themeFillTint="66"/>
          </w:tcPr>
          <w:p w14:paraId="4EC8E188" w14:textId="77777777" w:rsidR="00DB6872" w:rsidRDefault="00DB6872" w:rsidP="00223E3F">
            <w:pPr>
              <w:ind w:firstLine="0"/>
              <w:jc w:val="center"/>
            </w:pPr>
            <w:r>
              <w:t>Yes</w:t>
            </w:r>
          </w:p>
        </w:tc>
      </w:tr>
      <w:tr w:rsidR="00DB6872" w14:paraId="346F3C00" w14:textId="77777777" w:rsidTr="004671E6">
        <w:tc>
          <w:tcPr>
            <w:tcW w:w="2321" w:type="dxa"/>
            <w:shd w:val="clear" w:color="auto" w:fill="auto"/>
          </w:tcPr>
          <w:p w14:paraId="6F27AA64" w14:textId="77777777" w:rsidR="00DB6872" w:rsidRPr="004671E6" w:rsidRDefault="00DB6872" w:rsidP="00223E3F">
            <w:pPr>
              <w:ind w:firstLine="0"/>
              <w:jc w:val="center"/>
              <w:rPr>
                <w:b/>
                <w:bCs/>
              </w:rPr>
            </w:pPr>
            <w:r w:rsidRPr="004671E6">
              <w:rPr>
                <w:b/>
                <w:bCs/>
              </w:rPr>
              <w:t>Maximal Variance</w:t>
            </w:r>
          </w:p>
        </w:tc>
        <w:tc>
          <w:tcPr>
            <w:tcW w:w="2294" w:type="dxa"/>
            <w:shd w:val="clear" w:color="auto" w:fill="C5E0B3" w:themeFill="accent6" w:themeFillTint="66"/>
          </w:tcPr>
          <w:p w14:paraId="5FC0ADAC" w14:textId="77777777" w:rsidR="00DB6872" w:rsidRDefault="00DB6872" w:rsidP="00223E3F">
            <w:pPr>
              <w:ind w:firstLine="0"/>
              <w:jc w:val="center"/>
            </w:pPr>
            <w:r>
              <w:t>Yes</w:t>
            </w:r>
          </w:p>
        </w:tc>
        <w:tc>
          <w:tcPr>
            <w:tcW w:w="2292" w:type="dxa"/>
            <w:shd w:val="clear" w:color="auto" w:fill="F37953"/>
          </w:tcPr>
          <w:p w14:paraId="7DD37653" w14:textId="77777777" w:rsidR="00DB6872" w:rsidRDefault="00DB6872" w:rsidP="00223E3F">
            <w:pPr>
              <w:ind w:firstLine="0"/>
              <w:jc w:val="center"/>
            </w:pPr>
            <w:r>
              <w:t>No</w:t>
            </w:r>
          </w:p>
        </w:tc>
      </w:tr>
      <w:tr w:rsidR="00DB6872" w14:paraId="674466FE" w14:textId="77777777" w:rsidTr="004671E6">
        <w:tc>
          <w:tcPr>
            <w:tcW w:w="2321" w:type="dxa"/>
            <w:shd w:val="clear" w:color="auto" w:fill="auto"/>
          </w:tcPr>
          <w:p w14:paraId="2A5D8A91" w14:textId="77777777" w:rsidR="00DB6872" w:rsidRPr="004671E6" w:rsidRDefault="00DB6872" w:rsidP="00223E3F">
            <w:pPr>
              <w:ind w:firstLine="0"/>
              <w:jc w:val="center"/>
              <w:rPr>
                <w:b/>
                <w:bCs/>
              </w:rPr>
            </w:pPr>
            <w:r w:rsidRPr="004671E6">
              <w:rPr>
                <w:b/>
                <w:bCs/>
              </w:rPr>
              <w:t>Maximal Mutual Interaction</w:t>
            </w:r>
          </w:p>
        </w:tc>
        <w:tc>
          <w:tcPr>
            <w:tcW w:w="2294" w:type="dxa"/>
            <w:shd w:val="clear" w:color="auto" w:fill="F37953"/>
          </w:tcPr>
          <w:p w14:paraId="6199A9DA" w14:textId="77777777" w:rsidR="00DB6872" w:rsidRDefault="00DB6872" w:rsidP="00223E3F">
            <w:pPr>
              <w:ind w:firstLine="0"/>
              <w:jc w:val="center"/>
            </w:pPr>
            <w:r>
              <w:t>No</w:t>
            </w:r>
          </w:p>
        </w:tc>
        <w:tc>
          <w:tcPr>
            <w:tcW w:w="2292" w:type="dxa"/>
            <w:shd w:val="clear" w:color="auto" w:fill="C5E0B3" w:themeFill="accent6" w:themeFillTint="66"/>
          </w:tcPr>
          <w:p w14:paraId="5F15ED7B" w14:textId="77777777" w:rsidR="00DB6872" w:rsidRDefault="00DB6872" w:rsidP="00223E3F">
            <w:pPr>
              <w:ind w:firstLine="0"/>
              <w:jc w:val="center"/>
            </w:pPr>
            <w:r>
              <w:t>Yes</w:t>
            </w:r>
          </w:p>
        </w:tc>
      </w:tr>
      <w:tr w:rsidR="00DB6872" w14:paraId="5A024108" w14:textId="77777777" w:rsidTr="004671E6">
        <w:tc>
          <w:tcPr>
            <w:tcW w:w="2321" w:type="dxa"/>
            <w:shd w:val="clear" w:color="auto" w:fill="auto"/>
          </w:tcPr>
          <w:p w14:paraId="462FF9E9" w14:textId="77777777" w:rsidR="00DB6872" w:rsidRPr="004671E6" w:rsidRDefault="00DB6872" w:rsidP="00223E3F">
            <w:pPr>
              <w:ind w:firstLine="0"/>
              <w:jc w:val="center"/>
              <w:rPr>
                <w:b/>
                <w:bCs/>
              </w:rPr>
            </w:pPr>
            <w:r w:rsidRPr="004671E6">
              <w:rPr>
                <w:b/>
                <w:bCs/>
              </w:rPr>
              <w:t>Ordered Features</w:t>
            </w:r>
          </w:p>
        </w:tc>
        <w:tc>
          <w:tcPr>
            <w:tcW w:w="2294" w:type="dxa"/>
            <w:shd w:val="clear" w:color="auto" w:fill="C5E0B3" w:themeFill="accent6" w:themeFillTint="66"/>
          </w:tcPr>
          <w:p w14:paraId="39933F1B" w14:textId="77777777" w:rsidR="00DB6872" w:rsidRDefault="00DB6872" w:rsidP="00223E3F">
            <w:pPr>
              <w:ind w:firstLine="0"/>
              <w:jc w:val="center"/>
            </w:pPr>
            <w:r>
              <w:t>Yes</w:t>
            </w:r>
          </w:p>
        </w:tc>
        <w:tc>
          <w:tcPr>
            <w:tcW w:w="2292" w:type="dxa"/>
            <w:shd w:val="clear" w:color="auto" w:fill="F37953"/>
          </w:tcPr>
          <w:p w14:paraId="60E8B205" w14:textId="77777777" w:rsidR="00DB6872" w:rsidRDefault="00DB6872" w:rsidP="00223E3F">
            <w:pPr>
              <w:ind w:firstLine="0"/>
              <w:jc w:val="center"/>
            </w:pPr>
            <w:r>
              <w:t>No</w:t>
            </w:r>
          </w:p>
        </w:tc>
      </w:tr>
      <w:tr w:rsidR="00DB6872" w14:paraId="2668B0F1" w14:textId="77777777" w:rsidTr="004671E6">
        <w:tc>
          <w:tcPr>
            <w:tcW w:w="2321" w:type="dxa"/>
            <w:shd w:val="clear" w:color="auto" w:fill="auto"/>
          </w:tcPr>
          <w:p w14:paraId="2385BA3B" w14:textId="77777777" w:rsidR="00DB6872" w:rsidRPr="004671E6" w:rsidRDefault="00DB6872" w:rsidP="00223E3F">
            <w:pPr>
              <w:ind w:firstLine="0"/>
              <w:jc w:val="center"/>
              <w:rPr>
                <w:b/>
                <w:bCs/>
              </w:rPr>
            </w:pPr>
            <w:r w:rsidRPr="004671E6">
              <w:rPr>
                <w:b/>
                <w:bCs/>
              </w:rPr>
              <w:t>Bag of Features</w:t>
            </w:r>
          </w:p>
        </w:tc>
        <w:tc>
          <w:tcPr>
            <w:tcW w:w="2294" w:type="dxa"/>
            <w:shd w:val="clear" w:color="auto" w:fill="C5E0B3" w:themeFill="accent6" w:themeFillTint="66"/>
          </w:tcPr>
          <w:p w14:paraId="5C46399B" w14:textId="77777777" w:rsidR="00DB6872" w:rsidRDefault="00DB6872" w:rsidP="00223E3F">
            <w:pPr>
              <w:ind w:firstLine="0"/>
              <w:jc w:val="center"/>
            </w:pPr>
            <w:r>
              <w:t>Yes</w:t>
            </w:r>
          </w:p>
        </w:tc>
        <w:tc>
          <w:tcPr>
            <w:tcW w:w="2292" w:type="dxa"/>
            <w:shd w:val="clear" w:color="auto" w:fill="C5E0B3" w:themeFill="accent6" w:themeFillTint="66"/>
          </w:tcPr>
          <w:p w14:paraId="0D1CD6CA" w14:textId="77777777" w:rsidR="00DB6872" w:rsidRDefault="00DB6872" w:rsidP="00223E3F">
            <w:pPr>
              <w:ind w:firstLine="0"/>
              <w:jc w:val="center"/>
            </w:pPr>
            <w:r>
              <w:t>Yes</w:t>
            </w:r>
          </w:p>
        </w:tc>
      </w:tr>
    </w:tbl>
    <w:p w14:paraId="140F47D7" w14:textId="77777777" w:rsidR="00397C92" w:rsidRPr="00397C92" w:rsidRDefault="00397C92" w:rsidP="008B65FC">
      <w:pPr>
        <w:ind w:firstLine="0"/>
        <w:jc w:val="center"/>
        <w:rPr>
          <w:b/>
          <w:bCs/>
          <w:sz w:val="6"/>
          <w:szCs w:val="6"/>
        </w:rPr>
      </w:pPr>
    </w:p>
    <w:p w14:paraId="67DBEDE0" w14:textId="4E821AEF" w:rsidR="006527EE" w:rsidRPr="00824686" w:rsidRDefault="008B65FC" w:rsidP="008B65FC">
      <w:pPr>
        <w:ind w:firstLine="0"/>
        <w:jc w:val="center"/>
        <w:rPr>
          <w:b/>
          <w:bCs/>
          <w:i/>
          <w:iCs/>
          <w:sz w:val="18"/>
          <w:szCs w:val="18"/>
        </w:rPr>
      </w:pPr>
      <w:r w:rsidRPr="00824686">
        <w:rPr>
          <w:b/>
          <w:bCs/>
          <w:i/>
          <w:iCs/>
          <w:sz w:val="18"/>
          <w:szCs w:val="18"/>
        </w:rPr>
        <w:t xml:space="preserve">Table </w:t>
      </w:r>
      <w:r w:rsidRPr="00824686">
        <w:rPr>
          <w:b/>
          <w:bCs/>
          <w:i/>
          <w:iCs/>
          <w:sz w:val="18"/>
          <w:szCs w:val="18"/>
        </w:rPr>
        <w:fldChar w:fldCharType="begin"/>
      </w:r>
      <w:r w:rsidRPr="00824686">
        <w:rPr>
          <w:b/>
          <w:bCs/>
          <w:i/>
          <w:iCs/>
          <w:sz w:val="18"/>
          <w:szCs w:val="18"/>
        </w:rPr>
        <w:instrText xml:space="preserve"> SEQ Table \* ARABIC </w:instrText>
      </w:r>
      <w:r w:rsidRPr="00824686">
        <w:rPr>
          <w:b/>
          <w:bCs/>
          <w:i/>
          <w:iCs/>
          <w:sz w:val="18"/>
          <w:szCs w:val="18"/>
        </w:rPr>
        <w:fldChar w:fldCharType="separate"/>
      </w:r>
      <w:r w:rsidR="002E5463">
        <w:rPr>
          <w:b/>
          <w:bCs/>
          <w:i/>
          <w:iCs/>
          <w:noProof/>
          <w:sz w:val="18"/>
          <w:szCs w:val="18"/>
        </w:rPr>
        <w:t>1</w:t>
      </w:r>
      <w:r w:rsidRPr="00824686">
        <w:rPr>
          <w:b/>
          <w:bCs/>
          <w:i/>
          <w:iCs/>
          <w:sz w:val="18"/>
          <w:szCs w:val="18"/>
        </w:rPr>
        <w:fldChar w:fldCharType="end"/>
      </w:r>
      <w:r w:rsidRPr="00824686">
        <w:rPr>
          <w:b/>
          <w:bCs/>
          <w:i/>
          <w:iCs/>
          <w:sz w:val="18"/>
          <w:szCs w:val="18"/>
        </w:rPr>
        <w:t xml:space="preserve">: </w:t>
      </w:r>
      <w:r w:rsidRPr="00824686">
        <w:rPr>
          <w:i/>
          <w:iCs/>
          <w:sz w:val="18"/>
          <w:szCs w:val="18"/>
        </w:rPr>
        <w:t>Difference in PCA and ICA</w:t>
      </w:r>
    </w:p>
    <w:p w14:paraId="4AE760ED" w14:textId="77777777" w:rsidR="008B65FC" w:rsidRPr="00397C92" w:rsidRDefault="008B65FC" w:rsidP="009861F0">
      <w:pPr>
        <w:ind w:firstLine="0"/>
      </w:pPr>
    </w:p>
    <w:p w14:paraId="7B41A63A" w14:textId="77777777" w:rsidR="009861F0" w:rsidRDefault="009861F0" w:rsidP="009861F0">
      <w:pPr>
        <w:ind w:firstLine="0"/>
      </w:pPr>
      <w:r>
        <w:t>PCA</w:t>
      </w:r>
      <w:r w:rsidR="00DB6872">
        <w:t xml:space="preserve"> is d</w:t>
      </w:r>
      <w:r>
        <w:t>irectional,</w:t>
      </w:r>
      <w:r w:rsidR="00DB6872">
        <w:t xml:space="preserve"> and when it comes to face recognition problem it captures b</w:t>
      </w:r>
      <w:r>
        <w:t xml:space="preserve">rightness, </w:t>
      </w:r>
      <w:r w:rsidR="00DB6872">
        <w:t>a</w:t>
      </w:r>
      <w:r>
        <w:t>vg. (Eigen) face</w:t>
      </w:r>
      <w:r w:rsidR="00DB6872">
        <w:t>. Since PCA is based on</w:t>
      </w:r>
      <w:r>
        <w:t xml:space="preserve"> global orthogonality hence</w:t>
      </w:r>
      <w:r w:rsidR="00DB6872">
        <w:t xml:space="preserve"> it captures</w:t>
      </w:r>
      <w:r>
        <w:t xml:space="preserve"> global features</w:t>
      </w:r>
      <w:r w:rsidR="00DB6872">
        <w:t>.</w:t>
      </w:r>
    </w:p>
    <w:p w14:paraId="209308F1" w14:textId="77777777" w:rsidR="009861F0" w:rsidRPr="00DC7E18" w:rsidRDefault="009861F0" w:rsidP="00DB6872">
      <w:pPr>
        <w:ind w:firstLine="0"/>
      </w:pPr>
      <w:r>
        <w:t>ICA</w:t>
      </w:r>
      <w:r w:rsidR="00DB6872">
        <w:t xml:space="preserve"> on the other hand in face recognition problem captures</w:t>
      </w:r>
      <w:r>
        <w:t xml:space="preserve"> nose, eye selectors, mouth selectors, hair selectors</w:t>
      </w:r>
      <w:r w:rsidR="00DB6872">
        <w:t>. Since ICA</w:t>
      </w:r>
      <w:r>
        <w:t xml:space="preserve"> </w:t>
      </w:r>
      <w:r w:rsidR="00DB6872">
        <w:t xml:space="preserve">is based on </w:t>
      </w:r>
      <w:r>
        <w:t>local</w:t>
      </w:r>
      <w:r w:rsidR="00DB6872">
        <w:t xml:space="preserve"> search</w:t>
      </w:r>
      <w:r>
        <w:t xml:space="preserve"> hence</w:t>
      </w:r>
      <w:r w:rsidR="00DB6872">
        <w:t xml:space="preserve"> it</w:t>
      </w:r>
      <w:r>
        <w:t xml:space="preserve"> finds parts of </w:t>
      </w:r>
      <w:r w:rsidR="00DB6872">
        <w:t>face.</w:t>
      </w:r>
    </w:p>
    <w:p w14:paraId="43CAC16B" w14:textId="4B15C6E7" w:rsidR="00840D69" w:rsidRPr="00840D69" w:rsidRDefault="00397C92" w:rsidP="00397C92">
      <w:pPr>
        <w:pStyle w:val="heading20"/>
        <w:rPr>
          <w:lang w:val="en-GB"/>
        </w:rPr>
      </w:pPr>
      <w:r>
        <w:rPr>
          <w:lang w:val="en-GB"/>
        </w:rPr>
        <w:t xml:space="preserve">3.3  </w:t>
      </w:r>
      <w:r w:rsidR="009861F0">
        <w:rPr>
          <w:lang w:val="en-GB"/>
        </w:rPr>
        <w:t>Non-negative Matrix Factorization (NMF)</w:t>
      </w:r>
    </w:p>
    <w:p w14:paraId="546B04BB" w14:textId="7FF8B95D" w:rsidR="009861F0" w:rsidRDefault="009861F0" w:rsidP="008F1E0F">
      <w:pPr>
        <w:ind w:firstLine="0"/>
      </w:pPr>
      <w:r>
        <w:t xml:space="preserve">Basic idea of NMF is to reduce a given matrix into two matrices which are both easier to work with and which when multiplied produce the original matrix. For a matrix V with </w:t>
      </w:r>
      <m:oMath>
        <m:r>
          <w:rPr>
            <w:rFonts w:ascii="Cambria Math" w:hAnsi="Cambria Math"/>
          </w:rPr>
          <m:t>n</m:t>
        </m:r>
        <m:r>
          <m:rPr>
            <m:sty m:val="p"/>
          </m:rPr>
          <w:rPr>
            <w:rFonts w:ascii="Cambria Math" w:hAnsi="Cambria Math"/>
          </w:rPr>
          <m:t>*</m:t>
        </m:r>
        <m:r>
          <w:rPr>
            <w:rFonts w:ascii="Cambria Math" w:hAnsi="Cambria Math"/>
          </w:rPr>
          <m:t>m</m:t>
        </m:r>
      </m:oMath>
      <w:r>
        <w:t xml:space="preserve"> dimensions the NMF will try and decompose it into two matrices </w:t>
      </w:r>
      <m:oMath>
        <m:r>
          <w:rPr>
            <w:rFonts w:ascii="Cambria Math" w:hAnsi="Cambria Math"/>
          </w:rPr>
          <m:t>W</m:t>
        </m:r>
      </m:oMath>
      <w:r>
        <w:t xml:space="preserve"> and </w:t>
      </w:r>
      <m:oMath>
        <m:r>
          <w:rPr>
            <w:rFonts w:ascii="Cambria Math" w:hAnsi="Cambria Math"/>
          </w:rPr>
          <m:t>H</m:t>
        </m:r>
      </m:oMath>
      <w:r>
        <w:t xml:space="preserve"> with </w:t>
      </w:r>
      <m:oMath>
        <m:r>
          <w:rPr>
            <w:rFonts w:ascii="Cambria Math" w:hAnsi="Cambria Math"/>
          </w:rPr>
          <m:t>n</m:t>
        </m:r>
        <m:r>
          <m:rPr>
            <m:sty m:val="p"/>
          </m:rPr>
          <w:rPr>
            <w:rFonts w:ascii="Cambria Math" w:hAnsi="Cambria Math"/>
          </w:rPr>
          <m:t>*</m:t>
        </m:r>
        <m:r>
          <w:rPr>
            <w:rFonts w:ascii="Cambria Math" w:hAnsi="Cambria Math"/>
          </w:rPr>
          <m:t>r</m:t>
        </m:r>
      </m:oMath>
      <w:r>
        <w:t xml:space="preserve"> and </w:t>
      </w:r>
      <m:oMath>
        <m:r>
          <w:rPr>
            <w:rFonts w:ascii="Cambria Math" w:hAnsi="Cambria Math"/>
          </w:rPr>
          <m:t>r</m:t>
        </m:r>
        <m:r>
          <m:rPr>
            <m:sty m:val="p"/>
          </m:rPr>
          <w:rPr>
            <w:rFonts w:ascii="Cambria Math" w:hAnsi="Cambria Math"/>
          </w:rPr>
          <m:t>*</m:t>
        </m:r>
        <m:r>
          <w:rPr>
            <w:rFonts w:ascii="Cambria Math" w:hAnsi="Cambria Math"/>
          </w:rPr>
          <m:t>m</m:t>
        </m:r>
      </m:oMath>
      <w:r>
        <w:t xml:space="preserve"> dimensions respectively, such that:</w:t>
      </w:r>
    </w:p>
    <w:p w14:paraId="28A15220" w14:textId="4E910FF3" w:rsidR="009861F0" w:rsidRDefault="008F1E0F" w:rsidP="004671E6">
      <w:pPr>
        <w:spacing w:before="240" w:after="240"/>
        <w:jc w:val="center"/>
      </w:pPr>
      <m:oMath>
        <m:r>
          <w:rPr>
            <w:rFonts w:ascii="Cambria Math" w:hAnsi="Cambria Math"/>
          </w:rPr>
          <m:t xml:space="preserve">W*H=V </m:t>
        </m:r>
      </m:oMath>
      <w:r w:rsidR="009861F0">
        <w:tab/>
        <w:t>and</w:t>
      </w:r>
      <w:r w:rsidR="009861F0">
        <w:tab/>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≥0</m:t>
        </m:r>
      </m:oMath>
    </w:p>
    <w:p w14:paraId="4FD86772" w14:textId="55F2C88F" w:rsidR="009861F0" w:rsidRDefault="009861F0" w:rsidP="008F1E0F">
      <w:pPr>
        <w:ind w:firstLine="0"/>
      </w:pPr>
      <w:r>
        <w:t xml:space="preserve">This problem cannot be solved analytically so it is generally solved numerically. NMF is relatively a new way of reducing dimensionality of our data into a linear combination of bases which in turn is necessary for machine learning algorithms for ease of </w:t>
      </w:r>
      <w:r>
        <w:lastRenderedPageBreak/>
        <w:t>computation. In the image example it’s very difficult to consider all the pixels each time the image is handled so it is better to reduce the image into few representative pixels.</w:t>
      </w:r>
    </w:p>
    <w:p w14:paraId="3C0567BE" w14:textId="2E8B5F0C" w:rsidR="009861F0" w:rsidRDefault="009861F0" w:rsidP="008F1E0F">
      <w:pPr>
        <w:ind w:firstLine="0"/>
      </w:pPr>
      <w:r>
        <w:t xml:space="preserve">Due to fact that NMF has this non-negative constraint it can be used to can be used to depict data with non-negative features. It is </w:t>
      </w:r>
      <w:r w:rsidR="006544D3">
        <w:t>like</w:t>
      </w:r>
      <w:r>
        <w:t xml:space="preserve"> </w:t>
      </w:r>
      <w:r w:rsidR="008F1E0F">
        <w:t>PCA,</w:t>
      </w:r>
      <w:r>
        <w:t xml:space="preserve"> but weights are only allowed to have positive values. This is compatible with the intuitive notion of combining parts to form the whole. Sparse bases and spares weightings are constructed by NMF assuming that there is an underlying structure in the data.</w:t>
      </w:r>
    </w:p>
    <w:p w14:paraId="541088BD" w14:textId="1C6CFD67" w:rsidR="009C3ACE" w:rsidRDefault="009861F0" w:rsidP="008F1E0F">
      <w:pPr>
        <w:ind w:firstLine="0"/>
      </w:pPr>
      <w:r>
        <w:t>When it comes face recognition NMF forms bases that are parts of the face. The bases in this case are mostly empty and weighting matrix is also sparse, i.e. all parts are not used to form the image. On the contrary PCA has both its matrices densely populated and forms bases of positive and negative pixels and the weight blends them together.</w:t>
      </w:r>
    </w:p>
    <w:p w14:paraId="597A7823" w14:textId="6B3E42D6" w:rsidR="009C3ACE" w:rsidRDefault="00C67995" w:rsidP="00C67995">
      <w:pPr>
        <w:pStyle w:val="heading20"/>
        <w:rPr>
          <w:lang w:val="en-GB"/>
        </w:rPr>
      </w:pPr>
      <w:r>
        <w:rPr>
          <w:lang w:val="en-GB"/>
        </w:rPr>
        <w:t xml:space="preserve">3.4  </w:t>
      </w:r>
      <w:r w:rsidR="009C3ACE" w:rsidRPr="009C3ACE">
        <w:rPr>
          <w:lang w:val="en-GB"/>
        </w:rPr>
        <w:t>Linear Discriminant Analysis</w:t>
      </w:r>
      <w:r w:rsidR="009C3ACE">
        <w:rPr>
          <w:lang w:val="en-GB"/>
        </w:rPr>
        <w:t xml:space="preserve"> (LDA)</w:t>
      </w:r>
    </w:p>
    <w:p w14:paraId="090318EA" w14:textId="3B2F7D95" w:rsidR="008D4552" w:rsidRDefault="00207B2F" w:rsidP="008D4552">
      <w:pPr>
        <w:pStyle w:val="p1a"/>
        <w:rPr>
          <w:lang w:val="en-GB"/>
        </w:rPr>
      </w:pPr>
      <w:r>
        <w:rPr>
          <w:lang w:val="en-GB"/>
        </w:rPr>
        <w:t xml:space="preserve">As the name suggests, LDA tries to identify </w:t>
      </w:r>
      <w:r w:rsidR="002E0E80">
        <w:rPr>
          <w:lang w:val="en-GB"/>
        </w:rPr>
        <w:t xml:space="preserve">the best discriminator for the classes. Mathematically, LDA tries to create a linear combination of the independent features which maximizes the interclass mean difference. Let </w:t>
      </w:r>
      <m:oMath>
        <m:r>
          <w:rPr>
            <w:rFonts w:ascii="Cambria Math" w:hAnsi="Cambria Math"/>
            <w:lang w:val="en-GB"/>
          </w:rPr>
          <m:t>c</m:t>
        </m:r>
      </m:oMath>
      <w:r w:rsidR="002E0E80">
        <w:rPr>
          <w:lang w:val="en-GB"/>
        </w:rPr>
        <w:t xml:space="preserve"> be the number of classes, </w:t>
      </w:r>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j</m:t>
            </m:r>
          </m:sub>
        </m:sSub>
      </m:oMath>
      <w:r w:rsidR="002E0E80">
        <w:rPr>
          <w:lang w:val="en-GB"/>
        </w:rPr>
        <w:t xml:space="preserve"> be the number of samples in class </w:t>
      </w:r>
      <m:oMath>
        <m:r>
          <w:rPr>
            <w:rFonts w:ascii="Cambria Math" w:hAnsi="Cambria Math"/>
            <w:lang w:val="en-GB"/>
          </w:rPr>
          <m:t>j</m:t>
        </m:r>
      </m:oMath>
      <w:r w:rsidR="002E0E80">
        <w:rPr>
          <w:lang w:val="en-GB"/>
        </w:rPr>
        <w:t xml:space="preserve"> and,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j</m:t>
            </m:r>
          </m:sub>
        </m:sSub>
      </m:oMath>
      <w:r w:rsidR="008D4552">
        <w:rPr>
          <w:lang w:val="en-GB"/>
        </w:rPr>
        <w:t xml:space="preserve"> </w:t>
      </w:r>
      <w:r w:rsidR="002E0E80">
        <w:rPr>
          <w:lang w:val="en-GB"/>
        </w:rPr>
        <w:t xml:space="preserve">be the mean for class </w:t>
      </w:r>
      <m:oMath>
        <m:r>
          <w:rPr>
            <w:rFonts w:ascii="Cambria Math" w:hAnsi="Cambria Math"/>
            <w:lang w:val="en-GB"/>
          </w:rPr>
          <m:t>j</m:t>
        </m:r>
      </m:oMath>
      <w:r w:rsidR="002E0E80">
        <w:rPr>
          <w:lang w:val="en-GB"/>
        </w:rPr>
        <w:t xml:space="preserve">. Then, for given sample </w:t>
      </w:r>
      <m:oMath>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j</m:t>
            </m:r>
          </m:sup>
        </m:sSubSup>
      </m:oMath>
      <w:r w:rsidR="008D4552">
        <w:rPr>
          <w:lang w:val="en-GB"/>
        </w:rPr>
        <w:t xml:space="preserve"> </w:t>
      </w:r>
      <w:r w:rsidR="002E0E80">
        <w:rPr>
          <w:lang w:val="en-GB"/>
        </w:rPr>
        <w:t xml:space="preserve">and mean of all classes </w:t>
      </w:r>
      <m:oMath>
        <m:r>
          <w:rPr>
            <w:rFonts w:ascii="Cambria Math" w:hAnsi="Cambria Math" w:cs="Times"/>
            <w:lang w:val="en-GB"/>
          </w:rPr>
          <m:t>μ</m:t>
        </m:r>
      </m:oMath>
      <w:r w:rsidR="002E0E80">
        <w:rPr>
          <w:lang w:val="en-GB"/>
        </w:rPr>
        <w:t>,</w:t>
      </w:r>
      <w:r w:rsidR="008D4552">
        <w:rPr>
          <w:lang w:val="en-GB"/>
        </w:rPr>
        <w:t xml:space="preserve"> we define the within-cluster distance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w:r w:rsidR="008D4552">
        <w:rPr>
          <w:lang w:val="en-GB"/>
        </w:rPr>
        <w:t>,</w:t>
      </w:r>
    </w:p>
    <w:p w14:paraId="5F12B7BF" w14:textId="77777777" w:rsidR="008D4552" w:rsidRPr="008D4552" w:rsidRDefault="008D4552" w:rsidP="008D4552">
      <w:pPr>
        <w:rPr>
          <w:lang w:val="en-GB"/>
        </w:rPr>
      </w:pPr>
    </w:p>
    <w:p w14:paraId="78643B7E" w14:textId="53A413BF" w:rsidR="008D4552" w:rsidRPr="008D4552" w:rsidRDefault="00EE7346" w:rsidP="008D4552">
      <w:pPr>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j=1</m:t>
              </m:r>
            </m:sub>
            <m:sup>
              <m:r>
                <w:rPr>
                  <w:rFonts w:ascii="Cambria Math" w:hAnsi="Cambria Math"/>
                  <w:lang w:val="en-GB"/>
                </w:rPr>
                <m:t>c</m:t>
              </m:r>
            </m:sup>
            <m:e>
              <m:nary>
                <m:naryPr>
                  <m:chr m:val="∑"/>
                  <m:limLoc m:val="undOvr"/>
                  <m:ctrlPr>
                    <w:rPr>
                      <w:rFonts w:ascii="Cambria Math" w:hAnsi="Cambria Math"/>
                      <w:i/>
                      <w:lang w:val="en-GB"/>
                    </w:rPr>
                  </m:ctrlPr>
                </m:naryPr>
                <m:sub>
                  <m:r>
                    <w:rPr>
                      <w:rFonts w:ascii="Cambria Math" w:hAnsi="Cambria Math"/>
                      <w:lang w:val="en-GB"/>
                    </w:rPr>
                    <m:t>i=1</m:t>
                  </m:r>
                </m:sub>
                <m:sup>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j</m:t>
                      </m:r>
                    </m:sub>
                  </m:sSub>
                </m:sup>
                <m:e>
                  <m:sSup>
                    <m:sSupPr>
                      <m:ctrlPr>
                        <w:rPr>
                          <w:rFonts w:ascii="Cambria Math" w:hAnsi="Cambria Math"/>
                          <w:i/>
                          <w:lang w:val="en-GB"/>
                        </w:rPr>
                      </m:ctrlPr>
                    </m:sSupPr>
                    <m:e>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j</m:t>
                              </m:r>
                            </m:sup>
                          </m:sSubSup>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j</m:t>
                              </m:r>
                            </m:sub>
                          </m:sSub>
                        </m:e>
                      </m:d>
                      <m:d>
                        <m:dPr>
                          <m:ctrlPr>
                            <w:rPr>
                              <w:rFonts w:ascii="Cambria Math" w:hAnsi="Cambria Math"/>
                              <w:i/>
                              <w:lang w:val="en-GB"/>
                            </w:rPr>
                          </m:ctrlPr>
                        </m:dPr>
                        <m:e>
                          <m:sSubSup>
                            <m:sSubSupPr>
                              <m:ctrlPr>
                                <w:rPr>
                                  <w:rFonts w:ascii="Cambria Math" w:hAnsi="Cambria Math"/>
                                  <w:i/>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j</m:t>
                              </m:r>
                            </m:sup>
                          </m:sSubSup>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j</m:t>
                              </m:r>
                            </m:sub>
                          </m:sSub>
                        </m:e>
                      </m:d>
                    </m:e>
                    <m:sup>
                      <m:r>
                        <w:rPr>
                          <w:rFonts w:ascii="Cambria Math" w:hAnsi="Cambria Math"/>
                          <w:lang w:val="en-GB"/>
                        </w:rPr>
                        <m:t>T</m:t>
                      </m:r>
                    </m:sup>
                  </m:sSup>
                </m:e>
              </m:nary>
            </m:e>
          </m:nary>
        </m:oMath>
      </m:oMathPara>
    </w:p>
    <w:p w14:paraId="02499631" w14:textId="77777777" w:rsidR="008D4552" w:rsidRDefault="008D4552" w:rsidP="009C3ACE">
      <w:pPr>
        <w:pStyle w:val="p1a"/>
        <w:rPr>
          <w:lang w:val="en-GB"/>
        </w:rPr>
      </w:pPr>
    </w:p>
    <w:p w14:paraId="6F6A830D" w14:textId="64328C9F" w:rsidR="008D4552" w:rsidRDefault="008D4552" w:rsidP="009C3ACE">
      <w:pPr>
        <w:pStyle w:val="p1a"/>
        <w:rPr>
          <w:lang w:val="en-GB"/>
        </w:rPr>
      </w:pPr>
      <w:r>
        <w:rPr>
          <w:lang w:val="en-GB"/>
        </w:rPr>
        <w:t xml:space="preserve">And, the between-cluster distance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b</m:t>
            </m:r>
          </m:sub>
        </m:sSub>
      </m:oMath>
      <w:r>
        <w:rPr>
          <w:lang w:val="en-GB"/>
        </w:rPr>
        <w:t xml:space="preserve"> as,</w:t>
      </w:r>
    </w:p>
    <w:p w14:paraId="49A34D4B" w14:textId="6EA5F30F" w:rsidR="009C3ACE" w:rsidRPr="009C3ACE" w:rsidRDefault="008D4552" w:rsidP="009C3ACE">
      <w:pPr>
        <w:pStyle w:val="p1a"/>
        <w:rPr>
          <w:lang w:val="en-GB"/>
        </w:rPr>
      </w:pPr>
      <w:r>
        <w:rPr>
          <w:lang w:val="en-GB"/>
        </w:rPr>
        <w:t xml:space="preserve"> </w:t>
      </w:r>
      <w:r w:rsidR="002E0E80">
        <w:rPr>
          <w:lang w:val="en-GB"/>
        </w:rPr>
        <w:t xml:space="preserve"> </w:t>
      </w:r>
    </w:p>
    <w:p w14:paraId="51926DCB" w14:textId="0A670D82" w:rsidR="009C3ACE" w:rsidRPr="008D4552" w:rsidRDefault="00EE7346" w:rsidP="008F1E0F">
      <w:pPr>
        <w:ind w:firstLine="0"/>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b</m:t>
              </m:r>
            </m:sub>
          </m:sSub>
          <m:r>
            <w:rPr>
              <w:rFonts w:ascii="Cambria Math" w:hAnsi="Cambria Math"/>
              <w:lang w:val="en-GB"/>
            </w:rPr>
            <m:t xml:space="preserve">= </m:t>
          </m:r>
          <m:nary>
            <m:naryPr>
              <m:chr m:val="∑"/>
              <m:limLoc m:val="undOvr"/>
              <m:ctrlPr>
                <w:rPr>
                  <w:rFonts w:ascii="Cambria Math" w:hAnsi="Cambria Math"/>
                  <w:i/>
                  <w:lang w:val="en-GB"/>
                </w:rPr>
              </m:ctrlPr>
            </m:naryPr>
            <m:sub>
              <m:r>
                <w:rPr>
                  <w:rFonts w:ascii="Cambria Math" w:hAnsi="Cambria Math"/>
                  <w:lang w:val="en-GB"/>
                </w:rPr>
                <m:t>j =1</m:t>
              </m:r>
            </m:sub>
            <m:sup>
              <m:r>
                <w:rPr>
                  <w:rFonts w:ascii="Cambria Math" w:hAnsi="Cambria Math"/>
                  <w:lang w:val="en-GB"/>
                </w:rPr>
                <m:t>c</m:t>
              </m:r>
            </m:sup>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j</m:t>
                      </m:r>
                    </m:sub>
                  </m:sSub>
                  <m:r>
                    <w:rPr>
                      <w:rFonts w:ascii="Cambria Math" w:hAnsi="Cambria Math"/>
                      <w:lang w:val="en-GB"/>
                    </w:rPr>
                    <m:t>- μ</m:t>
                  </m:r>
                </m:e>
              </m:d>
              <m:sSup>
                <m:sSupPr>
                  <m:ctrlPr>
                    <w:rPr>
                      <w:rFonts w:ascii="Cambria Math" w:hAnsi="Cambria Math"/>
                      <w:i/>
                      <w:lang w:val="en-GB"/>
                    </w:rPr>
                  </m:ctrlPr>
                </m:sSupPr>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j</m:t>
                          </m:r>
                        </m:sub>
                      </m:sSub>
                      <m:r>
                        <w:rPr>
                          <w:rFonts w:ascii="Cambria Math" w:hAnsi="Cambria Math"/>
                          <w:lang w:val="en-GB"/>
                        </w:rPr>
                        <m:t>- μ</m:t>
                      </m:r>
                    </m:e>
                  </m:d>
                </m:e>
                <m:sup>
                  <m:r>
                    <w:rPr>
                      <w:rFonts w:ascii="Cambria Math" w:hAnsi="Cambria Math"/>
                      <w:lang w:val="en-GB"/>
                    </w:rPr>
                    <m:t>T</m:t>
                  </m:r>
                </m:sup>
              </m:sSup>
            </m:e>
          </m:nary>
        </m:oMath>
      </m:oMathPara>
    </w:p>
    <w:p w14:paraId="67474966" w14:textId="3337D934" w:rsidR="00D006A5" w:rsidRPr="00D006A5" w:rsidRDefault="008D4552" w:rsidP="008F1E0F">
      <w:pPr>
        <w:ind w:firstLine="0"/>
        <w:rPr>
          <w:lang w:val="en-GB"/>
        </w:rPr>
      </w:pPr>
      <w:r>
        <w:rPr>
          <w:lang w:val="en-GB"/>
        </w:rPr>
        <w:t xml:space="preserve">The goal here would be the maximize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b</m:t>
            </m:r>
          </m:sub>
        </m:sSub>
      </m:oMath>
      <w:r>
        <w:rPr>
          <w:lang w:val="en-GB"/>
        </w:rPr>
        <w:t xml:space="preserve"> while minimizing </w:t>
      </w:r>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oMath>
      <w:r>
        <w:rPr>
          <w:lang w:val="en-GB"/>
        </w:rPr>
        <w:t xml:space="preserve">. </w:t>
      </w:r>
      <w:r w:rsidR="00310CEB">
        <w:rPr>
          <w:lang w:val="en-GB"/>
        </w:rPr>
        <w:t xml:space="preserve">This can be done by either maximizing </w:t>
      </w:r>
      <m:oMath>
        <m:f>
          <m:fPr>
            <m:type m:val="skw"/>
            <m:ctrlPr>
              <w:rPr>
                <w:rFonts w:ascii="Cambria Math" w:hAnsi="Cambria Math"/>
                <w:i/>
                <w:lang w:val="en-GB"/>
              </w:rPr>
            </m:ctrlPr>
          </m:fPr>
          <m:num>
            <m:r>
              <w:rPr>
                <w:rFonts w:ascii="Cambria Math" w:hAnsi="Cambria Math"/>
                <w:lang w:val="en-GB"/>
              </w:rPr>
              <m:t>det |</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b</m:t>
                </m:r>
              </m:sub>
            </m:sSub>
            <m:r>
              <w:rPr>
                <w:rFonts w:ascii="Cambria Math" w:hAnsi="Cambria Math"/>
                <w:lang w:val="en-GB"/>
              </w:rPr>
              <m:t>|</m:t>
            </m:r>
          </m:num>
          <m:den>
            <m:r>
              <w:rPr>
                <w:rFonts w:ascii="Cambria Math" w:hAnsi="Cambria Math"/>
                <w:lang w:val="en-GB"/>
              </w:rPr>
              <m:t>det |</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den>
        </m:f>
      </m:oMath>
      <w:r w:rsidR="00310CEB">
        <w:rPr>
          <w:lang w:val="en-GB"/>
        </w:rPr>
        <w:t xml:space="preserve"> or minimizing </w:t>
      </w:r>
      <m:oMath>
        <m:sSup>
          <m:sSupPr>
            <m:ctrlPr>
              <w:rPr>
                <w:rFonts w:ascii="Cambria Math" w:hAnsi="Cambria Math"/>
                <w:i/>
                <w:lang w:val="en-GB"/>
              </w:rPr>
            </m:ctrlPr>
          </m:sSupPr>
          <m:e>
            <m:d>
              <m:dPr>
                <m:ctrlPr>
                  <w:rPr>
                    <w:rFonts w:ascii="Cambria Math" w:hAnsi="Cambria Math"/>
                    <w:i/>
                    <w:lang w:val="en-GB"/>
                  </w:rPr>
                </m:ctrlPr>
              </m:dPr>
              <m:e>
                <m:f>
                  <m:fPr>
                    <m:type m:val="skw"/>
                    <m:ctrlPr>
                      <w:rPr>
                        <w:rFonts w:ascii="Cambria Math" w:hAnsi="Cambria Math"/>
                        <w:i/>
                        <w:lang w:val="en-GB"/>
                      </w:rPr>
                    </m:ctrlPr>
                  </m:fPr>
                  <m:num>
                    <m:r>
                      <w:rPr>
                        <w:rFonts w:ascii="Cambria Math" w:hAnsi="Cambria Math"/>
                        <w:lang w:val="en-GB"/>
                      </w:rPr>
                      <m:t>det |</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b</m:t>
                        </m:r>
                      </m:sub>
                    </m:sSub>
                    <m:r>
                      <w:rPr>
                        <w:rFonts w:ascii="Cambria Math" w:hAnsi="Cambria Math"/>
                        <w:lang w:val="en-GB"/>
                      </w:rPr>
                      <m:t>|</m:t>
                    </m:r>
                  </m:num>
                  <m:den>
                    <m:r>
                      <w:rPr>
                        <w:rFonts w:ascii="Cambria Math" w:hAnsi="Cambria Math"/>
                        <w:lang w:val="en-GB"/>
                      </w:rPr>
                      <m:t>det |</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w</m:t>
                        </m:r>
                      </m:sub>
                    </m:sSub>
                    <m:r>
                      <w:rPr>
                        <w:rFonts w:ascii="Cambria Math" w:hAnsi="Cambria Math"/>
                        <w:lang w:val="en-GB"/>
                      </w:rPr>
                      <m:t>|</m:t>
                    </m:r>
                  </m:den>
                </m:f>
              </m:e>
            </m:d>
          </m:e>
          <m:sup>
            <m:r>
              <w:rPr>
                <w:rFonts w:ascii="Cambria Math" w:hAnsi="Cambria Math"/>
                <w:lang w:val="en-GB"/>
              </w:rPr>
              <m:t>-1</m:t>
            </m:r>
          </m:sup>
        </m:sSup>
      </m:oMath>
      <w:r w:rsidR="00310CEB">
        <w:rPr>
          <w:lang w:val="en-GB"/>
        </w:rPr>
        <w:t>.</w:t>
      </w:r>
    </w:p>
    <w:p w14:paraId="0EABDB3B" w14:textId="6237C70D" w:rsidR="00840D69" w:rsidRPr="00840D69" w:rsidRDefault="00D46176" w:rsidP="00D46176">
      <w:pPr>
        <w:pStyle w:val="heading20"/>
        <w:rPr>
          <w:lang w:val="en-GB"/>
        </w:rPr>
      </w:pPr>
      <w:r>
        <w:rPr>
          <w:lang w:val="en-GB"/>
        </w:rPr>
        <w:t xml:space="preserve">3.5  </w:t>
      </w:r>
      <w:r w:rsidR="0041705D">
        <w:rPr>
          <w:lang w:val="en-GB"/>
        </w:rPr>
        <w:t>S</w:t>
      </w:r>
      <w:r w:rsidR="001A585F">
        <w:rPr>
          <w:lang w:val="en-GB"/>
        </w:rPr>
        <w:t>upport Vector Machine</w:t>
      </w:r>
    </w:p>
    <w:p w14:paraId="71BA932E" w14:textId="0820B37E" w:rsidR="001A585F" w:rsidRPr="001A585F" w:rsidRDefault="001A585F" w:rsidP="001A585F">
      <w:pPr>
        <w:pStyle w:val="p1a"/>
        <w:rPr>
          <w:lang w:val="en-IN"/>
        </w:rPr>
      </w:pPr>
      <w:r w:rsidRPr="001A585F">
        <w:rPr>
          <w:lang w:val="en-IN"/>
        </w:rPr>
        <w:t xml:space="preserve">Support Vector Machines work on the very idea of decision planes which states decision boundaries. Members belonging to different classes are separated by using decision planes. An example is shown below. The objects belong either to class red or they belong to the green one in this example. Both the classes are separated by the separating line such that all objects to the right are red and to the left are green. The new object falling to the right will be labelled red and to the left will be labelled </w:t>
      </w:r>
      <w:r w:rsidR="004C3DC3" w:rsidRPr="001A585F">
        <w:rPr>
          <w:lang w:val="en-IN"/>
        </w:rPr>
        <w:t>green (</w:t>
      </w:r>
      <w:r w:rsidRPr="001A585F">
        <w:rPr>
          <w:lang w:val="en-IN"/>
        </w:rPr>
        <w:t>or classified as RED should it fall to the left of the separating line).</w:t>
      </w:r>
    </w:p>
    <w:p w14:paraId="40D20DCC" w14:textId="10EA4A67" w:rsidR="004551F0" w:rsidRDefault="00BB0E4E" w:rsidP="005A5A67">
      <w:pPr>
        <w:pStyle w:val="p1a"/>
        <w:keepNext/>
      </w:pPr>
      <w:r>
        <w:lastRenderedPageBreak/>
        <w:t xml:space="preserve"> </w:t>
      </w:r>
      <w:r w:rsidR="00CA569C" w:rsidRPr="001A585F">
        <w:rPr>
          <w:noProof/>
          <w:lang w:val="en-IN"/>
        </w:rPr>
        <w:drawing>
          <wp:inline distT="0" distB="0" distL="0" distR="0" wp14:anchorId="07F94A95" wp14:editId="02342936">
            <wp:extent cx="1479550" cy="1066800"/>
            <wp:effectExtent l="0" t="0" r="0" b="0"/>
            <wp:docPr id="1" name="Picture 1" descr="http://www.statsoft.com/textbook/graphics/SVMIntr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atsoft.com/textbook/graphics/SVMIntro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9550" cy="1066800"/>
                    </a:xfrm>
                    <a:prstGeom prst="rect">
                      <a:avLst/>
                    </a:prstGeom>
                    <a:noFill/>
                    <a:ln>
                      <a:noFill/>
                    </a:ln>
                  </pic:spPr>
                </pic:pic>
              </a:graphicData>
            </a:graphic>
          </wp:inline>
        </w:drawing>
      </w:r>
      <w:r w:rsidR="005A5A67">
        <w:t xml:space="preserve">                    </w:t>
      </w:r>
      <w:r w:rsidR="005A5A67" w:rsidRPr="001A585F">
        <w:rPr>
          <w:noProof/>
          <w:lang w:val="en-IN"/>
        </w:rPr>
        <w:drawing>
          <wp:inline distT="0" distB="0" distL="0" distR="0" wp14:anchorId="5B596E0A" wp14:editId="10DF680D">
            <wp:extent cx="1270000" cy="1162050"/>
            <wp:effectExtent l="0" t="0" r="0" b="0"/>
            <wp:docPr id="2" name="Picture 2" descr="http://www.statsoft.com/textbook/graphics/SVMIntro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atsoft.com/textbook/graphics/SVMIntro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0000" cy="1162050"/>
                    </a:xfrm>
                    <a:prstGeom prst="rect">
                      <a:avLst/>
                    </a:prstGeom>
                    <a:noFill/>
                    <a:ln>
                      <a:noFill/>
                    </a:ln>
                  </pic:spPr>
                </pic:pic>
              </a:graphicData>
            </a:graphic>
          </wp:inline>
        </w:drawing>
      </w:r>
    </w:p>
    <w:p w14:paraId="2C0983A9" w14:textId="6E7A5732" w:rsidR="001A585F" w:rsidRPr="00824686" w:rsidRDefault="00BB0E4E" w:rsidP="005A5A67">
      <w:pPr>
        <w:pStyle w:val="Caption"/>
        <w:spacing w:line="360" w:lineRule="auto"/>
        <w:rPr>
          <w:i/>
          <w:iCs/>
          <w:sz w:val="18"/>
          <w:szCs w:val="18"/>
        </w:rPr>
      </w:pPr>
      <w:r>
        <w:rPr>
          <w:sz w:val="18"/>
          <w:szCs w:val="18"/>
        </w:rPr>
        <w:t xml:space="preserve"> </w:t>
      </w:r>
      <w:r w:rsidR="004551F0" w:rsidRPr="00824686">
        <w:rPr>
          <w:i/>
          <w:iCs/>
          <w:sz w:val="18"/>
          <w:szCs w:val="18"/>
        </w:rPr>
        <w:t xml:space="preserve">Figure </w:t>
      </w:r>
      <w:r w:rsidR="004551F0" w:rsidRPr="00824686">
        <w:rPr>
          <w:i/>
          <w:iCs/>
          <w:sz w:val="18"/>
          <w:szCs w:val="18"/>
        </w:rPr>
        <w:fldChar w:fldCharType="begin"/>
      </w:r>
      <w:r w:rsidR="004551F0" w:rsidRPr="00824686">
        <w:rPr>
          <w:i/>
          <w:iCs/>
          <w:sz w:val="18"/>
          <w:szCs w:val="18"/>
        </w:rPr>
        <w:instrText xml:space="preserve"> SEQ Figure \* ARABIC </w:instrText>
      </w:r>
      <w:r w:rsidR="004551F0" w:rsidRPr="00824686">
        <w:rPr>
          <w:i/>
          <w:iCs/>
          <w:sz w:val="18"/>
          <w:szCs w:val="18"/>
        </w:rPr>
        <w:fldChar w:fldCharType="separate"/>
      </w:r>
      <w:r w:rsidR="002E5463">
        <w:rPr>
          <w:i/>
          <w:iCs/>
          <w:noProof/>
          <w:sz w:val="18"/>
          <w:szCs w:val="18"/>
        </w:rPr>
        <w:t>1</w:t>
      </w:r>
      <w:r w:rsidR="004551F0" w:rsidRPr="00824686">
        <w:rPr>
          <w:i/>
          <w:iCs/>
          <w:sz w:val="18"/>
          <w:szCs w:val="18"/>
        </w:rPr>
        <w:fldChar w:fldCharType="end"/>
      </w:r>
      <w:r w:rsidR="004551F0" w:rsidRPr="00824686">
        <w:rPr>
          <w:i/>
          <w:iCs/>
          <w:sz w:val="18"/>
          <w:szCs w:val="18"/>
        </w:rPr>
        <w:t xml:space="preserve">: </w:t>
      </w:r>
      <w:r w:rsidR="004551F0" w:rsidRPr="00824686">
        <w:rPr>
          <w:b w:val="0"/>
          <w:bCs/>
          <w:i/>
          <w:iCs/>
          <w:sz w:val="18"/>
          <w:szCs w:val="18"/>
        </w:rPr>
        <w:t>Linear Classifier</w:t>
      </w:r>
      <w:r w:rsidR="005A5A67" w:rsidRPr="005A5A67">
        <w:rPr>
          <w:sz w:val="18"/>
          <w:szCs w:val="18"/>
        </w:rPr>
        <w:t xml:space="preserve">              </w:t>
      </w:r>
      <w:r w:rsidR="005A5A67">
        <w:rPr>
          <w:sz w:val="18"/>
          <w:szCs w:val="18"/>
        </w:rPr>
        <w:t xml:space="preserve">         </w:t>
      </w:r>
      <w:r w:rsidR="005A5A67" w:rsidRPr="00824686">
        <w:rPr>
          <w:i/>
          <w:iCs/>
          <w:sz w:val="18"/>
          <w:szCs w:val="18"/>
        </w:rPr>
        <w:t xml:space="preserve">Figure </w:t>
      </w:r>
      <w:r w:rsidR="005A5A67" w:rsidRPr="00824686">
        <w:rPr>
          <w:i/>
          <w:iCs/>
          <w:sz w:val="18"/>
          <w:szCs w:val="18"/>
        </w:rPr>
        <w:fldChar w:fldCharType="begin"/>
      </w:r>
      <w:r w:rsidR="005A5A67" w:rsidRPr="00824686">
        <w:rPr>
          <w:i/>
          <w:iCs/>
          <w:sz w:val="18"/>
          <w:szCs w:val="18"/>
        </w:rPr>
        <w:instrText xml:space="preserve"> SEQ Figure \* ARABIC </w:instrText>
      </w:r>
      <w:r w:rsidR="005A5A67" w:rsidRPr="00824686">
        <w:rPr>
          <w:i/>
          <w:iCs/>
          <w:sz w:val="18"/>
          <w:szCs w:val="18"/>
        </w:rPr>
        <w:fldChar w:fldCharType="separate"/>
      </w:r>
      <w:r w:rsidR="002E5463">
        <w:rPr>
          <w:i/>
          <w:iCs/>
          <w:noProof/>
          <w:sz w:val="18"/>
          <w:szCs w:val="18"/>
        </w:rPr>
        <w:t>2</w:t>
      </w:r>
      <w:r w:rsidR="005A5A67" w:rsidRPr="00824686">
        <w:rPr>
          <w:i/>
          <w:iCs/>
          <w:sz w:val="18"/>
          <w:szCs w:val="18"/>
        </w:rPr>
        <w:fldChar w:fldCharType="end"/>
      </w:r>
      <w:r w:rsidR="005A5A67" w:rsidRPr="00824686">
        <w:rPr>
          <w:i/>
          <w:iCs/>
          <w:sz w:val="18"/>
          <w:szCs w:val="18"/>
        </w:rPr>
        <w:t xml:space="preserve">: </w:t>
      </w:r>
      <w:r w:rsidR="005A5A67" w:rsidRPr="00824686">
        <w:rPr>
          <w:b w:val="0"/>
          <w:bCs/>
          <w:i/>
          <w:iCs/>
          <w:sz w:val="18"/>
          <w:szCs w:val="18"/>
        </w:rPr>
        <w:t>Non-linear Classifier</w:t>
      </w:r>
    </w:p>
    <w:p w14:paraId="040CAD03" w14:textId="3D1AC79F" w:rsidR="001A585F" w:rsidRPr="001A585F" w:rsidRDefault="001A585F" w:rsidP="001A585F">
      <w:pPr>
        <w:pStyle w:val="p1a"/>
        <w:rPr>
          <w:lang w:val="en-IN"/>
        </w:rPr>
      </w:pPr>
      <w:r w:rsidRPr="001A585F">
        <w:rPr>
          <w:lang w:val="en-IN"/>
        </w:rPr>
        <w:t>The example shown</w:t>
      </w:r>
      <w:r w:rsidR="00154AD5">
        <w:rPr>
          <w:lang w:val="en-IN"/>
        </w:rPr>
        <w:t xml:space="preserve"> (Figure 1)</w:t>
      </w:r>
      <w:r w:rsidRPr="001A585F">
        <w:rPr>
          <w:lang w:val="en-IN"/>
        </w:rPr>
        <w:t xml:space="preserve"> is of linear classifier i.e., it </w:t>
      </w:r>
      <w:r w:rsidR="00AA6CA0" w:rsidRPr="001A585F">
        <w:rPr>
          <w:lang w:val="en-IN"/>
        </w:rPr>
        <w:t>separates</w:t>
      </w:r>
      <w:r w:rsidRPr="001A585F">
        <w:rPr>
          <w:lang w:val="en-IN"/>
        </w:rPr>
        <w:t xml:space="preserve"> the set of objects into red and green classes with a line. Most of the classification tasks we come across are complex than this one and often more complex decision structures are required to classify them properly i.e., correctly classify new objects (test cases) </w:t>
      </w:r>
      <w:r w:rsidR="001816B7" w:rsidRPr="001A585F">
        <w:rPr>
          <w:lang w:val="en-IN"/>
        </w:rPr>
        <w:t>based on</w:t>
      </w:r>
      <w:r w:rsidRPr="001A585F">
        <w:rPr>
          <w:lang w:val="en-IN"/>
        </w:rPr>
        <w:t xml:space="preserve"> the examples that are available (train cases). This is shown in the image</w:t>
      </w:r>
      <w:r w:rsidR="00B957F1">
        <w:rPr>
          <w:lang w:val="en-IN"/>
        </w:rPr>
        <w:t xml:space="preserve"> above</w:t>
      </w:r>
      <w:r w:rsidRPr="001A585F">
        <w:rPr>
          <w:lang w:val="en-IN"/>
        </w:rPr>
        <w:t xml:space="preserve"> </w:t>
      </w:r>
      <w:r w:rsidR="00B957F1">
        <w:rPr>
          <w:lang w:val="en-IN"/>
        </w:rPr>
        <w:t>(Figure 2)</w:t>
      </w:r>
      <w:r w:rsidRPr="001A585F">
        <w:rPr>
          <w:lang w:val="en-IN"/>
        </w:rPr>
        <w:t>. A</w:t>
      </w:r>
      <w:r w:rsidR="004551F0">
        <w:rPr>
          <w:lang w:val="en-IN"/>
        </w:rPr>
        <w:t>s</w:t>
      </w:r>
      <w:r w:rsidRPr="001A585F">
        <w:rPr>
          <w:lang w:val="en-IN"/>
        </w:rPr>
        <w:t xml:space="preserve"> compared to the last example the complete separation of red and green classes is not possible unless a curve is used. These type of classification tasks which use drawing separating lines are called hyperplanes. Support Vector Machines are particularly suited to handle such tasks.</w:t>
      </w:r>
    </w:p>
    <w:p w14:paraId="2C3AB0D0" w14:textId="06051E76" w:rsidR="00C8756C" w:rsidRDefault="00C8756C" w:rsidP="00F14A9D">
      <w:pPr>
        <w:pStyle w:val="p1a"/>
        <w:keepNext/>
      </w:pPr>
    </w:p>
    <w:p w14:paraId="1A23DC31" w14:textId="77777777" w:rsidR="001A585F" w:rsidRPr="001A585F" w:rsidRDefault="001A585F" w:rsidP="001A585F">
      <w:pPr>
        <w:pStyle w:val="p1a"/>
        <w:rPr>
          <w:lang w:val="en-IN"/>
        </w:rPr>
      </w:pPr>
      <w:r w:rsidRPr="001A585F">
        <w:rPr>
          <w:lang w:val="en-IN"/>
        </w:rPr>
        <w:t>Reasons for choosing these classifiers:</w:t>
      </w:r>
    </w:p>
    <w:p w14:paraId="6CC2F5A0" w14:textId="77777777" w:rsidR="001A585F" w:rsidRPr="001A585F" w:rsidRDefault="001A585F" w:rsidP="001A585F">
      <w:pPr>
        <w:pStyle w:val="p1a"/>
        <w:numPr>
          <w:ilvl w:val="0"/>
          <w:numId w:val="8"/>
        </w:numPr>
        <w:rPr>
          <w:lang w:val="en-IN"/>
        </w:rPr>
      </w:pPr>
      <w:r w:rsidRPr="001A585F">
        <w:rPr>
          <w:lang w:val="en-IN"/>
        </w:rPr>
        <w:t>Previously used.</w:t>
      </w:r>
    </w:p>
    <w:p w14:paraId="0E55F350" w14:textId="77777777" w:rsidR="001A585F" w:rsidRPr="001A585F" w:rsidRDefault="001A585F" w:rsidP="001A585F">
      <w:pPr>
        <w:pStyle w:val="p1a"/>
        <w:numPr>
          <w:ilvl w:val="0"/>
          <w:numId w:val="8"/>
        </w:numPr>
        <w:rPr>
          <w:lang w:val="en-IN"/>
        </w:rPr>
      </w:pPr>
      <w:r w:rsidRPr="001A585F">
        <w:rPr>
          <w:lang w:val="en-IN"/>
        </w:rPr>
        <w:t>Gives the option to compare with previous models.</w:t>
      </w:r>
    </w:p>
    <w:p w14:paraId="05B8DA6E" w14:textId="2264862D" w:rsidR="006D7DD6" w:rsidRPr="006D7DD6" w:rsidRDefault="001A585F" w:rsidP="006D7DD6">
      <w:pPr>
        <w:pStyle w:val="p1a"/>
        <w:numPr>
          <w:ilvl w:val="0"/>
          <w:numId w:val="8"/>
        </w:numPr>
        <w:rPr>
          <w:lang w:val="en-IN"/>
        </w:rPr>
      </w:pPr>
      <w:r w:rsidRPr="001A585F">
        <w:rPr>
          <w:lang w:val="en-IN"/>
        </w:rPr>
        <w:t>These use different techniques and so it is reasonable to detect whether different defects are detected by each and whether the prediction consistency is different among the classifiers.</w:t>
      </w:r>
    </w:p>
    <w:p w14:paraId="057C2FB6" w14:textId="5E9B90FF" w:rsidR="006D7DD6" w:rsidRPr="00840D69" w:rsidRDefault="00AF596B" w:rsidP="00AF596B">
      <w:pPr>
        <w:pStyle w:val="heading10"/>
        <w:rPr>
          <w:lang w:val="en-GB"/>
        </w:rPr>
      </w:pPr>
      <w:r>
        <w:rPr>
          <w:lang w:val="en-GB"/>
        </w:rPr>
        <w:t xml:space="preserve">4  </w:t>
      </w:r>
      <w:r w:rsidR="006D7DD6">
        <w:rPr>
          <w:lang w:val="en-GB"/>
        </w:rPr>
        <w:t>Experimental Results</w:t>
      </w:r>
    </w:p>
    <w:p w14:paraId="3488F763" w14:textId="03F415F0" w:rsidR="00AF596B" w:rsidRDefault="00B66E6B" w:rsidP="00AF596B">
      <w:pPr>
        <w:pStyle w:val="p1a"/>
        <w:rPr>
          <w:lang w:val="en-GB"/>
        </w:rPr>
      </w:pPr>
      <w:r>
        <w:rPr>
          <w:lang w:val="en-GB"/>
        </w:rPr>
        <w:t>The paper implements</w:t>
      </w:r>
      <w:r w:rsidR="006D7DD6">
        <w:rPr>
          <w:lang w:val="en-GB"/>
        </w:rPr>
        <w:t xml:space="preserve"> dimension reduction methods in conjunction with SVM classifier</w:t>
      </w:r>
      <w:r w:rsidR="00EF3908">
        <w:rPr>
          <w:lang w:val="en-GB"/>
        </w:rPr>
        <w:t xml:space="preserve"> using sklearn</w:t>
      </w:r>
      <w:r w:rsidR="00EF3908" w:rsidRPr="00D52812">
        <w:rPr>
          <w:rStyle w:val="FootnoteReference"/>
          <w:sz w:val="15"/>
          <w:szCs w:val="15"/>
          <w:lang w:val="en-GB"/>
        </w:rPr>
        <w:footnoteReference w:id="2"/>
      </w:r>
      <w:r w:rsidR="00EF3908">
        <w:rPr>
          <w:lang w:val="en-GB"/>
        </w:rPr>
        <w:t xml:space="preserve"> package in python</w:t>
      </w:r>
      <w:r w:rsidR="006D7DD6">
        <w:rPr>
          <w:lang w:val="en-GB"/>
        </w:rPr>
        <w:t xml:space="preserve"> to aid facial recognition process</w:t>
      </w:r>
      <w:r w:rsidR="005674EA">
        <w:rPr>
          <w:lang w:val="en-GB"/>
        </w:rPr>
        <w:t>.</w:t>
      </w:r>
    </w:p>
    <w:p w14:paraId="30C791F5" w14:textId="77777777" w:rsidR="00D215BC" w:rsidRDefault="00AF596B" w:rsidP="00D215BC">
      <w:pPr>
        <w:pStyle w:val="p1a"/>
        <w:numPr>
          <w:ilvl w:val="1"/>
          <w:numId w:val="21"/>
        </w:numPr>
        <w:spacing w:before="440" w:after="220"/>
        <w:rPr>
          <w:b/>
          <w:bCs/>
          <w:lang w:val="en-GB"/>
        </w:rPr>
      </w:pPr>
      <w:r w:rsidRPr="007414BF">
        <w:rPr>
          <w:b/>
          <w:bCs/>
          <w:lang w:val="en-GB"/>
        </w:rPr>
        <w:t xml:space="preserve"> </w:t>
      </w:r>
      <w:r w:rsidR="007414BF">
        <w:rPr>
          <w:b/>
          <w:bCs/>
          <w:lang w:val="en-GB"/>
        </w:rPr>
        <w:t>Methodology</w:t>
      </w:r>
    </w:p>
    <w:p w14:paraId="7DF39C56" w14:textId="49D71671" w:rsidR="00D215BC" w:rsidRDefault="00C8756C" w:rsidP="006B7D66">
      <w:pPr>
        <w:pStyle w:val="p1a"/>
        <w:rPr>
          <w:lang w:val="en-GB"/>
        </w:rPr>
      </w:pPr>
      <w:r w:rsidRPr="006B7D66">
        <w:rPr>
          <w:b/>
          <w:bCs/>
          <w:u w:val="single"/>
          <w:lang w:val="en-GB"/>
        </w:rPr>
        <w:t>Evaluation Criteria</w:t>
      </w:r>
      <w:r w:rsidR="00D215BC" w:rsidRPr="006B7D66">
        <w:rPr>
          <w:b/>
          <w:bCs/>
          <w:u w:val="single"/>
          <w:lang w:val="en-GB"/>
        </w:rPr>
        <w:t>:</w:t>
      </w:r>
      <w:r w:rsidR="00D215BC">
        <w:rPr>
          <w:lang w:val="en-GB"/>
        </w:rPr>
        <w:t xml:space="preserve"> </w:t>
      </w:r>
      <w:r w:rsidR="00943FB4" w:rsidRPr="00D215BC">
        <w:rPr>
          <w:lang w:val="en-GB"/>
        </w:rPr>
        <w:t>Results are being evaluated based on the accuracy of prediction</w:t>
      </w:r>
      <w:r w:rsidR="004551F0" w:rsidRPr="00D215BC">
        <w:rPr>
          <w:lang w:val="en-GB"/>
        </w:rPr>
        <w:t>,</w:t>
      </w:r>
      <w:r w:rsidR="00943FB4" w:rsidRPr="00D215BC">
        <w:rPr>
          <w:lang w:val="en-GB"/>
        </w:rPr>
        <w:t xml:space="preserve"> on training</w:t>
      </w:r>
      <w:r w:rsidR="008B5F82">
        <w:rPr>
          <w:lang w:val="en-GB"/>
        </w:rPr>
        <w:t xml:space="preserve"> (</w:t>
      </w:r>
      <w:r w:rsidR="00776AED">
        <w:rPr>
          <w:lang w:val="en-GB"/>
        </w:rPr>
        <w:t>75%</w:t>
      </w:r>
      <w:r w:rsidR="008B5F82">
        <w:rPr>
          <w:lang w:val="en-GB"/>
        </w:rPr>
        <w:t xml:space="preserve"> images)</w:t>
      </w:r>
      <w:r w:rsidR="00943FB4" w:rsidRPr="00D215BC">
        <w:rPr>
          <w:lang w:val="en-GB"/>
        </w:rPr>
        <w:t xml:space="preserve"> as well as testing</w:t>
      </w:r>
      <w:r w:rsidR="008B5F82">
        <w:rPr>
          <w:lang w:val="en-GB"/>
        </w:rPr>
        <w:t xml:space="preserve"> (25</w:t>
      </w:r>
      <w:r w:rsidR="00776AED">
        <w:rPr>
          <w:lang w:val="en-GB"/>
        </w:rPr>
        <w:t>%</w:t>
      </w:r>
      <w:r w:rsidR="008B5F82">
        <w:rPr>
          <w:lang w:val="en-GB"/>
        </w:rPr>
        <w:t xml:space="preserve"> images)</w:t>
      </w:r>
      <w:r w:rsidR="00943FB4" w:rsidRPr="00D215BC">
        <w:rPr>
          <w:lang w:val="en-GB"/>
        </w:rPr>
        <w:t xml:space="preserve"> data</w:t>
      </w:r>
      <w:r w:rsidR="004551F0" w:rsidRPr="00D215BC">
        <w:rPr>
          <w:lang w:val="en-GB"/>
        </w:rPr>
        <w:t>,</w:t>
      </w:r>
      <w:r w:rsidR="00943FB4" w:rsidRPr="00D215BC">
        <w:rPr>
          <w:lang w:val="en-GB"/>
        </w:rPr>
        <w:t xml:space="preserve"> using each of the dimension reduction techniques, namely PCA, ICA</w:t>
      </w:r>
      <w:r w:rsidR="00E61483">
        <w:rPr>
          <w:lang w:val="en-GB"/>
        </w:rPr>
        <w:t>, LDA</w:t>
      </w:r>
      <w:r w:rsidR="00943FB4" w:rsidRPr="00D215BC">
        <w:rPr>
          <w:lang w:val="en-GB"/>
        </w:rPr>
        <w:t xml:space="preserve"> and NMF when used in conjunction with the SVM classifier.</w:t>
      </w:r>
    </w:p>
    <w:p w14:paraId="6E1F7801" w14:textId="77777777" w:rsidR="0016323C" w:rsidRPr="0016323C" w:rsidRDefault="0016323C" w:rsidP="00EF3908">
      <w:pPr>
        <w:ind w:firstLine="0"/>
        <w:rPr>
          <w:lang w:val="en-GB"/>
        </w:rPr>
      </w:pPr>
    </w:p>
    <w:p w14:paraId="120AC1DC" w14:textId="77777777" w:rsidR="00D05404" w:rsidRDefault="00C8756C" w:rsidP="009470F5">
      <w:pPr>
        <w:pStyle w:val="p1a"/>
        <w:rPr>
          <w:lang w:val="en-GB"/>
        </w:rPr>
      </w:pPr>
      <w:r w:rsidRPr="006B7D66">
        <w:rPr>
          <w:b/>
          <w:bCs/>
          <w:u w:val="single"/>
          <w:lang w:val="en-GB"/>
        </w:rPr>
        <w:t>Data</w:t>
      </w:r>
      <w:r w:rsidR="00D215BC" w:rsidRPr="006B7D66">
        <w:rPr>
          <w:b/>
          <w:bCs/>
          <w:u w:val="single"/>
          <w:lang w:val="en-GB"/>
        </w:rPr>
        <w:t>:</w:t>
      </w:r>
      <w:r w:rsidR="00D215BC">
        <w:rPr>
          <w:b/>
          <w:bCs/>
          <w:lang w:val="en-GB"/>
        </w:rPr>
        <w:t xml:space="preserve"> </w:t>
      </w:r>
      <w:r w:rsidR="00F42F1D" w:rsidRPr="00D215BC">
        <w:rPr>
          <w:lang w:val="en-GB"/>
        </w:rPr>
        <w:t>Labelled dataset named ‘labelled faces in the wild’ is used which consists of 5 users with more than 100 faces each.</w:t>
      </w:r>
    </w:p>
    <w:p w14:paraId="3E1455B2" w14:textId="3944735E" w:rsidR="003666A9" w:rsidRPr="00D05404" w:rsidRDefault="00F42F1D" w:rsidP="009470F5">
      <w:pPr>
        <w:pStyle w:val="p1a"/>
        <w:rPr>
          <w:b/>
          <w:bCs/>
          <w:u w:val="single"/>
          <w:lang w:val="en-GB"/>
        </w:rPr>
      </w:pPr>
      <w:r w:rsidRPr="00D05404">
        <w:rPr>
          <w:b/>
          <w:bCs/>
          <w:u w:val="single"/>
          <w:lang w:val="en-GB"/>
        </w:rPr>
        <w:lastRenderedPageBreak/>
        <w:t>Modus Operandi</w:t>
      </w:r>
      <w:r w:rsidR="00D215BC" w:rsidRPr="00D05404">
        <w:rPr>
          <w:b/>
          <w:bCs/>
          <w:u w:val="single"/>
          <w:lang w:val="en-GB"/>
        </w:rPr>
        <w:t>:</w:t>
      </w:r>
    </w:p>
    <w:p w14:paraId="5121C3CA" w14:textId="77777777" w:rsidR="001A2C77" w:rsidRDefault="00F42F1D" w:rsidP="00D05404">
      <w:pPr>
        <w:pStyle w:val="ListParagraph"/>
        <w:numPr>
          <w:ilvl w:val="0"/>
          <w:numId w:val="24"/>
        </w:numPr>
        <w:rPr>
          <w:lang w:val="en-GB"/>
        </w:rPr>
      </w:pPr>
      <w:r w:rsidRPr="00D215BC">
        <w:rPr>
          <w:lang w:val="en-GB"/>
        </w:rPr>
        <w:t>The</w:t>
      </w:r>
      <w:r w:rsidR="003666A9" w:rsidRPr="00D215BC">
        <w:rPr>
          <w:lang w:val="en-GB"/>
        </w:rPr>
        <w:t xml:space="preserve"> training data available at hand was already greyscale. So, it didn’t require any tweaking. </w:t>
      </w:r>
    </w:p>
    <w:p w14:paraId="7EF2B5BE" w14:textId="163E3FC8" w:rsidR="006101A1" w:rsidRPr="001A2C77" w:rsidRDefault="003666A9" w:rsidP="00D05404">
      <w:pPr>
        <w:pStyle w:val="ListParagraph"/>
        <w:numPr>
          <w:ilvl w:val="0"/>
          <w:numId w:val="24"/>
        </w:numPr>
        <w:rPr>
          <w:lang w:val="en-GB"/>
        </w:rPr>
      </w:pPr>
      <w:r w:rsidRPr="001A2C77">
        <w:rPr>
          <w:lang w:val="en-GB"/>
        </w:rPr>
        <w:t>Dimensionality is reduced using PCA</w:t>
      </w:r>
      <w:r w:rsidR="0032417C" w:rsidRPr="001A2C77">
        <w:rPr>
          <w:lang w:val="en-GB"/>
        </w:rPr>
        <w:t xml:space="preserve"> (L1 distance matrix based)</w:t>
      </w:r>
      <w:r w:rsidRPr="001A2C77">
        <w:rPr>
          <w:lang w:val="en-GB"/>
        </w:rPr>
        <w:t>, ICA</w:t>
      </w:r>
      <w:r w:rsidR="0032417C" w:rsidRPr="001A2C77">
        <w:rPr>
          <w:lang w:val="en-GB"/>
        </w:rPr>
        <w:t xml:space="preserve"> (architecture I)</w:t>
      </w:r>
      <w:r w:rsidR="00EE45FC">
        <w:rPr>
          <w:lang w:val="en-GB"/>
        </w:rPr>
        <w:t>, LDA</w:t>
      </w:r>
      <w:r w:rsidRPr="001A2C77">
        <w:rPr>
          <w:lang w:val="en-GB"/>
        </w:rPr>
        <w:t xml:space="preserve"> and NMF.</w:t>
      </w:r>
      <w:r w:rsidR="00E46FF3">
        <w:rPr>
          <w:lang w:val="en-GB"/>
        </w:rPr>
        <w:t xml:space="preserve"> </w:t>
      </w:r>
      <w:r w:rsidRPr="001A2C77">
        <w:rPr>
          <w:lang w:val="en-GB"/>
        </w:rPr>
        <w:t xml:space="preserve"> </w:t>
      </w:r>
      <w:r w:rsidR="00313CAE">
        <w:rPr>
          <w:lang w:val="en-GB"/>
        </w:rPr>
        <w:t xml:space="preserve">Four models were trained on 50, 100, 150 and 200 eigenfaces/fisherfaces </w:t>
      </w:r>
      <w:r w:rsidR="004F492B">
        <w:rPr>
          <w:lang w:val="en-GB"/>
        </w:rPr>
        <w:t xml:space="preserve">for each of the </w:t>
      </w:r>
      <w:r w:rsidR="007F709E">
        <w:rPr>
          <w:lang w:val="en-GB"/>
        </w:rPr>
        <w:t>dimensionality</w:t>
      </w:r>
      <w:r w:rsidR="004F492B">
        <w:rPr>
          <w:lang w:val="en-GB"/>
        </w:rPr>
        <w:t xml:space="preserve"> reduction technique</w:t>
      </w:r>
      <w:r w:rsidR="00C11AF1">
        <w:rPr>
          <w:lang w:val="en-GB"/>
        </w:rPr>
        <w:t>.</w:t>
      </w:r>
    </w:p>
    <w:p w14:paraId="4A41E8FC" w14:textId="5D93EBE7" w:rsidR="00D006A5" w:rsidRDefault="00D006A5" w:rsidP="00D006A5">
      <w:pPr>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1"/>
        <w:gridCol w:w="3336"/>
      </w:tblGrid>
      <w:tr w:rsidR="003F70FD" w14:paraId="2D99C3F1" w14:textId="30996CD5" w:rsidTr="00D5424A">
        <w:trPr>
          <w:trHeight w:val="1546"/>
          <w:jc w:val="center"/>
        </w:trPr>
        <w:tc>
          <w:tcPr>
            <w:tcW w:w="3571" w:type="dxa"/>
          </w:tcPr>
          <w:p w14:paraId="6558AB1D" w14:textId="28214264" w:rsidR="003F70FD" w:rsidRPr="00824686" w:rsidRDefault="003F70FD" w:rsidP="00D5424A">
            <w:pPr>
              <w:keepNext/>
              <w:spacing w:line="276" w:lineRule="auto"/>
              <w:ind w:firstLine="0"/>
              <w:jc w:val="center"/>
              <w:rPr>
                <w:i/>
                <w:iCs/>
              </w:rPr>
            </w:pPr>
            <w:r w:rsidRPr="00824686">
              <w:rPr>
                <w:i/>
                <w:iCs/>
                <w:noProof/>
              </w:rPr>
              <w:drawing>
                <wp:inline distT="0" distB="0" distL="0" distR="0" wp14:anchorId="05825FD3" wp14:editId="08FFC20C">
                  <wp:extent cx="1890000" cy="630637"/>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0000" cy="630637"/>
                          </a:xfrm>
                          <a:prstGeom prst="rect">
                            <a:avLst/>
                          </a:prstGeom>
                          <a:noFill/>
                          <a:ln>
                            <a:noFill/>
                          </a:ln>
                        </pic:spPr>
                      </pic:pic>
                    </a:graphicData>
                  </a:graphic>
                </wp:inline>
              </w:drawing>
            </w:r>
          </w:p>
          <w:p w14:paraId="2CF42770" w14:textId="7D9A8271" w:rsidR="003F70FD" w:rsidRPr="00824686" w:rsidRDefault="003F70FD" w:rsidP="001A2C77">
            <w:pPr>
              <w:pStyle w:val="Caption"/>
              <w:spacing w:before="60"/>
              <w:jc w:val="center"/>
              <w:rPr>
                <w:b w:val="0"/>
                <w:bCs/>
                <w:i/>
                <w:iCs/>
                <w:sz w:val="18"/>
                <w:szCs w:val="18"/>
              </w:rPr>
            </w:pPr>
            <w:r w:rsidRPr="00824686">
              <w:rPr>
                <w:i/>
                <w:iCs/>
                <w:sz w:val="18"/>
                <w:szCs w:val="18"/>
              </w:rPr>
              <w:t xml:space="preserve">Figure </w:t>
            </w:r>
            <w:r w:rsidRPr="00824686">
              <w:rPr>
                <w:i/>
                <w:iCs/>
                <w:sz w:val="18"/>
                <w:szCs w:val="18"/>
              </w:rPr>
              <w:fldChar w:fldCharType="begin"/>
            </w:r>
            <w:r w:rsidRPr="00824686">
              <w:rPr>
                <w:i/>
                <w:iCs/>
                <w:sz w:val="18"/>
                <w:szCs w:val="18"/>
              </w:rPr>
              <w:instrText xml:space="preserve"> SEQ Figure \* ARABIC </w:instrText>
            </w:r>
            <w:r w:rsidRPr="00824686">
              <w:rPr>
                <w:i/>
                <w:iCs/>
                <w:sz w:val="18"/>
                <w:szCs w:val="18"/>
              </w:rPr>
              <w:fldChar w:fldCharType="separate"/>
            </w:r>
            <w:r w:rsidR="002E5463">
              <w:rPr>
                <w:i/>
                <w:iCs/>
                <w:noProof/>
                <w:sz w:val="18"/>
                <w:szCs w:val="18"/>
              </w:rPr>
              <w:t>3</w:t>
            </w:r>
            <w:r w:rsidRPr="00824686">
              <w:rPr>
                <w:i/>
                <w:iCs/>
                <w:sz w:val="18"/>
                <w:szCs w:val="18"/>
              </w:rPr>
              <w:fldChar w:fldCharType="end"/>
            </w:r>
            <w:r w:rsidRPr="00824686">
              <w:rPr>
                <w:i/>
                <w:iCs/>
                <w:sz w:val="18"/>
                <w:szCs w:val="18"/>
              </w:rPr>
              <w:t>:</w:t>
            </w:r>
            <w:r w:rsidRPr="00824686">
              <w:rPr>
                <w:b w:val="0"/>
                <w:bCs/>
                <w:i/>
                <w:iCs/>
                <w:sz w:val="18"/>
                <w:szCs w:val="18"/>
              </w:rPr>
              <w:t xml:space="preserve"> Eigenfaces for PCA</w:t>
            </w:r>
          </w:p>
        </w:tc>
        <w:tc>
          <w:tcPr>
            <w:tcW w:w="3336" w:type="dxa"/>
          </w:tcPr>
          <w:p w14:paraId="03FB65D7" w14:textId="386793E4" w:rsidR="00D5424A" w:rsidRPr="00824686" w:rsidRDefault="003F70FD" w:rsidP="00D5424A">
            <w:pPr>
              <w:keepNext/>
              <w:ind w:firstLine="0"/>
              <w:jc w:val="center"/>
              <w:rPr>
                <w:b/>
                <w:i/>
                <w:iCs/>
                <w:sz w:val="8"/>
                <w:szCs w:val="6"/>
              </w:rPr>
            </w:pPr>
            <w:r w:rsidRPr="00824686">
              <w:rPr>
                <w:i/>
                <w:iCs/>
                <w:noProof/>
              </w:rPr>
              <w:drawing>
                <wp:inline distT="0" distB="0" distL="0" distR="0" wp14:anchorId="2427561F" wp14:editId="1D140C1C">
                  <wp:extent cx="1890000" cy="630637"/>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0000" cy="630637"/>
                          </a:xfrm>
                          <a:prstGeom prst="rect">
                            <a:avLst/>
                          </a:prstGeom>
                          <a:noFill/>
                          <a:ln>
                            <a:noFill/>
                          </a:ln>
                        </pic:spPr>
                      </pic:pic>
                    </a:graphicData>
                  </a:graphic>
                </wp:inline>
              </w:drawing>
            </w:r>
          </w:p>
          <w:p w14:paraId="08F0E460" w14:textId="4C87ACF8" w:rsidR="003F70FD" w:rsidRPr="00824686" w:rsidRDefault="003F70FD" w:rsidP="001A2C77">
            <w:pPr>
              <w:keepNext/>
              <w:spacing w:before="60"/>
              <w:ind w:firstLine="0"/>
              <w:jc w:val="center"/>
              <w:rPr>
                <w:b/>
                <w:i/>
                <w:iCs/>
                <w:sz w:val="18"/>
                <w:szCs w:val="18"/>
              </w:rPr>
            </w:pPr>
            <w:r w:rsidRPr="00824686">
              <w:rPr>
                <w:b/>
                <w:i/>
                <w:iCs/>
                <w:sz w:val="18"/>
                <w:szCs w:val="18"/>
              </w:rPr>
              <w:t xml:space="preserve">Figure </w:t>
            </w:r>
            <w:r w:rsidRPr="00824686">
              <w:rPr>
                <w:b/>
                <w:i/>
                <w:iCs/>
                <w:sz w:val="18"/>
                <w:szCs w:val="18"/>
              </w:rPr>
              <w:fldChar w:fldCharType="begin"/>
            </w:r>
            <w:r w:rsidRPr="00824686">
              <w:rPr>
                <w:b/>
                <w:i/>
                <w:iCs/>
                <w:sz w:val="18"/>
                <w:szCs w:val="18"/>
              </w:rPr>
              <w:instrText xml:space="preserve"> SEQ Figure \* ARABIC </w:instrText>
            </w:r>
            <w:r w:rsidRPr="00824686">
              <w:rPr>
                <w:b/>
                <w:i/>
                <w:iCs/>
                <w:sz w:val="18"/>
                <w:szCs w:val="18"/>
              </w:rPr>
              <w:fldChar w:fldCharType="separate"/>
            </w:r>
            <w:r w:rsidR="002E5463">
              <w:rPr>
                <w:b/>
                <w:i/>
                <w:iCs/>
                <w:noProof/>
                <w:sz w:val="18"/>
                <w:szCs w:val="18"/>
              </w:rPr>
              <w:t>4</w:t>
            </w:r>
            <w:r w:rsidRPr="00824686">
              <w:rPr>
                <w:b/>
                <w:i/>
                <w:iCs/>
                <w:sz w:val="18"/>
                <w:szCs w:val="18"/>
              </w:rPr>
              <w:fldChar w:fldCharType="end"/>
            </w:r>
            <w:r w:rsidRPr="00824686">
              <w:rPr>
                <w:b/>
                <w:i/>
                <w:iCs/>
                <w:sz w:val="18"/>
                <w:szCs w:val="18"/>
              </w:rPr>
              <w:t xml:space="preserve">: </w:t>
            </w:r>
            <w:r w:rsidRPr="00824686">
              <w:rPr>
                <w:bCs/>
                <w:i/>
                <w:iCs/>
                <w:sz w:val="18"/>
                <w:szCs w:val="18"/>
              </w:rPr>
              <w:t>Eigenfaces for ICA</w:t>
            </w:r>
          </w:p>
        </w:tc>
      </w:tr>
      <w:tr w:rsidR="003F70FD" w14:paraId="0B4A1D2A" w14:textId="1C75E4CF" w:rsidTr="00D5424A">
        <w:trPr>
          <w:trHeight w:val="1484"/>
          <w:jc w:val="center"/>
        </w:trPr>
        <w:tc>
          <w:tcPr>
            <w:tcW w:w="3571" w:type="dxa"/>
          </w:tcPr>
          <w:p w14:paraId="40492B7E" w14:textId="0BEB00C4" w:rsidR="003F70FD" w:rsidRPr="00824686" w:rsidRDefault="003F70FD" w:rsidP="00D5424A">
            <w:pPr>
              <w:keepNext/>
              <w:ind w:firstLine="0"/>
              <w:jc w:val="center"/>
              <w:rPr>
                <w:i/>
                <w:iCs/>
              </w:rPr>
            </w:pPr>
            <w:r w:rsidRPr="00824686">
              <w:rPr>
                <w:i/>
                <w:iCs/>
                <w:noProof/>
              </w:rPr>
              <w:drawing>
                <wp:inline distT="0" distB="0" distL="0" distR="0" wp14:anchorId="67D7AB8B" wp14:editId="6BBE0054">
                  <wp:extent cx="1890000" cy="630638"/>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0000" cy="630638"/>
                          </a:xfrm>
                          <a:prstGeom prst="rect">
                            <a:avLst/>
                          </a:prstGeom>
                          <a:noFill/>
                          <a:ln>
                            <a:noFill/>
                          </a:ln>
                        </pic:spPr>
                      </pic:pic>
                    </a:graphicData>
                  </a:graphic>
                </wp:inline>
              </w:drawing>
            </w:r>
          </w:p>
          <w:p w14:paraId="7EFEAD45" w14:textId="15C9CD5B" w:rsidR="003F70FD" w:rsidRPr="00824686" w:rsidRDefault="003F70FD" w:rsidP="001A2C77">
            <w:pPr>
              <w:pStyle w:val="Caption"/>
              <w:spacing w:before="60" w:after="0"/>
              <w:jc w:val="center"/>
              <w:rPr>
                <w:b w:val="0"/>
                <w:bCs/>
                <w:i/>
                <w:iCs/>
                <w:sz w:val="18"/>
                <w:szCs w:val="18"/>
                <w:lang w:val="en-GB"/>
              </w:rPr>
            </w:pPr>
            <w:r w:rsidRPr="00824686">
              <w:rPr>
                <w:i/>
                <w:iCs/>
                <w:sz w:val="18"/>
                <w:szCs w:val="18"/>
              </w:rPr>
              <w:t xml:space="preserve">Figure </w:t>
            </w:r>
            <w:r w:rsidRPr="00824686">
              <w:rPr>
                <w:i/>
                <w:iCs/>
                <w:sz w:val="18"/>
                <w:szCs w:val="18"/>
              </w:rPr>
              <w:fldChar w:fldCharType="begin"/>
            </w:r>
            <w:r w:rsidRPr="00824686">
              <w:rPr>
                <w:i/>
                <w:iCs/>
                <w:sz w:val="18"/>
                <w:szCs w:val="18"/>
              </w:rPr>
              <w:instrText xml:space="preserve"> SEQ Figure \* ARABIC </w:instrText>
            </w:r>
            <w:r w:rsidRPr="00824686">
              <w:rPr>
                <w:i/>
                <w:iCs/>
                <w:sz w:val="18"/>
                <w:szCs w:val="18"/>
              </w:rPr>
              <w:fldChar w:fldCharType="separate"/>
            </w:r>
            <w:r w:rsidR="002E5463">
              <w:rPr>
                <w:i/>
                <w:iCs/>
                <w:noProof/>
                <w:sz w:val="18"/>
                <w:szCs w:val="18"/>
              </w:rPr>
              <w:t>5</w:t>
            </w:r>
            <w:r w:rsidRPr="00824686">
              <w:rPr>
                <w:i/>
                <w:iCs/>
                <w:sz w:val="18"/>
                <w:szCs w:val="18"/>
              </w:rPr>
              <w:fldChar w:fldCharType="end"/>
            </w:r>
            <w:r w:rsidRPr="00824686">
              <w:rPr>
                <w:b w:val="0"/>
                <w:bCs/>
                <w:i/>
                <w:iCs/>
                <w:sz w:val="18"/>
                <w:szCs w:val="18"/>
              </w:rPr>
              <w:t>: Eigenfaces for NMF</w:t>
            </w:r>
          </w:p>
        </w:tc>
        <w:tc>
          <w:tcPr>
            <w:tcW w:w="3336" w:type="dxa"/>
          </w:tcPr>
          <w:p w14:paraId="00784D46" w14:textId="77777777" w:rsidR="003F70FD" w:rsidRPr="00824686" w:rsidRDefault="003F70FD" w:rsidP="00D5424A">
            <w:pPr>
              <w:keepNext/>
              <w:ind w:firstLine="0"/>
              <w:jc w:val="center"/>
              <w:rPr>
                <w:i/>
                <w:iCs/>
                <w:noProof/>
              </w:rPr>
            </w:pPr>
            <w:r w:rsidRPr="00824686">
              <w:rPr>
                <w:i/>
                <w:iCs/>
                <w:noProof/>
              </w:rPr>
              <w:drawing>
                <wp:inline distT="0" distB="0" distL="0" distR="0" wp14:anchorId="6F03EE3A" wp14:editId="0E8CBE2D">
                  <wp:extent cx="1936750" cy="646237"/>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6750" cy="646237"/>
                          </a:xfrm>
                          <a:prstGeom prst="rect">
                            <a:avLst/>
                          </a:prstGeom>
                          <a:noFill/>
                          <a:ln>
                            <a:noFill/>
                          </a:ln>
                        </pic:spPr>
                      </pic:pic>
                    </a:graphicData>
                  </a:graphic>
                </wp:inline>
              </w:drawing>
            </w:r>
          </w:p>
          <w:p w14:paraId="71D799EF" w14:textId="147914DB" w:rsidR="003F70FD" w:rsidRPr="00824686" w:rsidRDefault="003F70FD" w:rsidP="001A2C77">
            <w:pPr>
              <w:pStyle w:val="Caption"/>
              <w:spacing w:before="60" w:after="0"/>
              <w:jc w:val="center"/>
              <w:rPr>
                <w:b w:val="0"/>
                <w:bCs/>
                <w:i/>
                <w:iCs/>
                <w:noProof/>
                <w:sz w:val="18"/>
                <w:szCs w:val="18"/>
              </w:rPr>
            </w:pPr>
            <w:r w:rsidRPr="00824686">
              <w:rPr>
                <w:i/>
                <w:iCs/>
                <w:sz w:val="18"/>
                <w:szCs w:val="18"/>
              </w:rPr>
              <w:t xml:space="preserve">Figure </w:t>
            </w:r>
            <w:r w:rsidRPr="00824686">
              <w:rPr>
                <w:i/>
                <w:iCs/>
                <w:sz w:val="18"/>
                <w:szCs w:val="18"/>
              </w:rPr>
              <w:fldChar w:fldCharType="begin"/>
            </w:r>
            <w:r w:rsidRPr="00824686">
              <w:rPr>
                <w:i/>
                <w:iCs/>
                <w:sz w:val="18"/>
                <w:szCs w:val="18"/>
              </w:rPr>
              <w:instrText xml:space="preserve"> SEQ Figure \* ARABIC </w:instrText>
            </w:r>
            <w:r w:rsidRPr="00824686">
              <w:rPr>
                <w:i/>
                <w:iCs/>
                <w:sz w:val="18"/>
                <w:szCs w:val="18"/>
              </w:rPr>
              <w:fldChar w:fldCharType="separate"/>
            </w:r>
            <w:r w:rsidR="002E5463">
              <w:rPr>
                <w:i/>
                <w:iCs/>
                <w:noProof/>
                <w:sz w:val="18"/>
                <w:szCs w:val="18"/>
              </w:rPr>
              <w:t>6</w:t>
            </w:r>
            <w:r w:rsidRPr="00824686">
              <w:rPr>
                <w:i/>
                <w:iCs/>
                <w:sz w:val="18"/>
                <w:szCs w:val="18"/>
              </w:rPr>
              <w:fldChar w:fldCharType="end"/>
            </w:r>
            <w:r w:rsidRPr="00824686">
              <w:rPr>
                <w:i/>
                <w:iCs/>
                <w:sz w:val="18"/>
                <w:szCs w:val="18"/>
              </w:rPr>
              <w:t>:</w:t>
            </w:r>
            <w:r w:rsidRPr="00824686">
              <w:rPr>
                <w:b w:val="0"/>
                <w:bCs/>
                <w:i/>
                <w:iCs/>
                <w:sz w:val="18"/>
                <w:szCs w:val="18"/>
              </w:rPr>
              <w:t xml:space="preserve"> </w:t>
            </w:r>
            <w:r w:rsidR="008B65FC" w:rsidRPr="00824686">
              <w:rPr>
                <w:b w:val="0"/>
                <w:bCs/>
                <w:i/>
                <w:iCs/>
                <w:sz w:val="18"/>
                <w:szCs w:val="18"/>
              </w:rPr>
              <w:t>Fisherfaces</w:t>
            </w:r>
            <w:r w:rsidRPr="00824686">
              <w:rPr>
                <w:b w:val="0"/>
                <w:bCs/>
                <w:i/>
                <w:iCs/>
                <w:sz w:val="18"/>
                <w:szCs w:val="18"/>
              </w:rPr>
              <w:t xml:space="preserve"> for LDA</w:t>
            </w:r>
          </w:p>
        </w:tc>
      </w:tr>
    </w:tbl>
    <w:p w14:paraId="296CA012" w14:textId="1DF0224E" w:rsidR="00F147C6" w:rsidRDefault="00F147C6" w:rsidP="00F23953">
      <w:pPr>
        <w:ind w:firstLine="0"/>
        <w:rPr>
          <w:lang w:val="en-GB"/>
        </w:rPr>
      </w:pPr>
      <w:r>
        <w:rPr>
          <w:lang w:val="en-GB"/>
        </w:rPr>
        <w:t xml:space="preserve">As expected, it is quite evident that the eigenfaces generated by PCA captures global features like brightness, avg. eigenfaces </w:t>
      </w:r>
      <w:r w:rsidR="004450FD">
        <w:rPr>
          <w:lang w:val="en-GB"/>
        </w:rPr>
        <w:t>and that each next eigenface has less information and more noise. ICA in accordance with theory captured various facial elements in each of its eigenface</w:t>
      </w:r>
      <w:r w:rsidR="00990793">
        <w:rPr>
          <w:lang w:val="en-GB"/>
        </w:rPr>
        <w:t xml:space="preserve"> (</w:t>
      </w:r>
      <w:r w:rsidR="004450FD">
        <w:rPr>
          <w:lang w:val="en-GB"/>
        </w:rPr>
        <w:t>localized features like nose, eye selectors etc</w:t>
      </w:r>
      <w:r w:rsidR="00BA6657">
        <w:rPr>
          <w:lang w:val="en-GB"/>
        </w:rPr>
        <w:t>.</w:t>
      </w:r>
      <w:r w:rsidR="00990793">
        <w:rPr>
          <w:lang w:val="en-GB"/>
        </w:rPr>
        <w:t>)</w:t>
      </w:r>
      <w:r w:rsidR="004450FD">
        <w:rPr>
          <w:lang w:val="en-GB"/>
        </w:rPr>
        <w:t>. NMF also performed as expected and produced sparsely information rich eigenfaces as per it</w:t>
      </w:r>
      <w:r w:rsidR="00F6024E">
        <w:rPr>
          <w:lang w:val="en-GB"/>
        </w:rPr>
        <w:t>s</w:t>
      </w:r>
      <w:r w:rsidR="004450FD">
        <w:rPr>
          <w:lang w:val="en-GB"/>
        </w:rPr>
        <w:t xml:space="preserve"> inherent property due to sparsely positively populated decomposed matrices.</w:t>
      </w:r>
      <w:r w:rsidR="001D38F0">
        <w:rPr>
          <w:lang w:val="en-GB"/>
        </w:rPr>
        <w:t xml:space="preserve"> </w:t>
      </w:r>
      <w:r w:rsidR="001D38F0" w:rsidRPr="001D38F0">
        <w:rPr>
          <w:lang w:val="en-GB"/>
        </w:rPr>
        <w:t>As per the theory it is evident that scatter between classes is greater in fisherfaces than in eigenfaces.</w:t>
      </w:r>
    </w:p>
    <w:p w14:paraId="3D0F4C41" w14:textId="77777777" w:rsidR="00EE45FC" w:rsidRDefault="00EE45FC" w:rsidP="00F23953">
      <w:pPr>
        <w:ind w:firstLine="0"/>
        <w:rPr>
          <w:lang w:val="en-GB"/>
        </w:rPr>
      </w:pPr>
    </w:p>
    <w:p w14:paraId="474591B4" w14:textId="3724714D" w:rsidR="003666A9" w:rsidRPr="00D05404" w:rsidRDefault="003666A9" w:rsidP="00D05404">
      <w:pPr>
        <w:pStyle w:val="ListParagraph"/>
        <w:numPr>
          <w:ilvl w:val="0"/>
          <w:numId w:val="26"/>
        </w:numPr>
        <w:rPr>
          <w:lang w:val="en-GB"/>
        </w:rPr>
      </w:pPr>
      <w:r w:rsidRPr="00D05404">
        <w:rPr>
          <w:lang w:val="en-GB"/>
        </w:rPr>
        <w:t xml:space="preserve">SVM classifier is fit to this training data </w:t>
      </w:r>
      <w:r w:rsidR="006101A1" w:rsidRPr="00D05404">
        <w:rPr>
          <w:lang w:val="en-GB"/>
        </w:rPr>
        <w:t>using each set of eigenfaces</w:t>
      </w:r>
      <w:r w:rsidR="00F04141">
        <w:rPr>
          <w:lang w:val="en-GB"/>
        </w:rPr>
        <w:t>/fisherf</w:t>
      </w:r>
      <w:r w:rsidR="00470F5A">
        <w:rPr>
          <w:lang w:val="en-GB"/>
        </w:rPr>
        <w:t>a</w:t>
      </w:r>
      <w:r w:rsidR="00F04141">
        <w:rPr>
          <w:lang w:val="en-GB"/>
        </w:rPr>
        <w:t>ces</w:t>
      </w:r>
      <w:r w:rsidR="006101A1" w:rsidRPr="00D05404">
        <w:rPr>
          <w:lang w:val="en-GB"/>
        </w:rPr>
        <w:t xml:space="preserve"> </w:t>
      </w:r>
      <w:r w:rsidRPr="00D05404">
        <w:rPr>
          <w:lang w:val="en-GB"/>
        </w:rPr>
        <w:t>and then accuracy of SVM classifier is c</w:t>
      </w:r>
      <w:r w:rsidR="006101A1" w:rsidRPr="00D05404">
        <w:rPr>
          <w:lang w:val="en-GB"/>
        </w:rPr>
        <w:t xml:space="preserve">ompared on the training data and test data based on the accuracy of prediction and time taken for </w:t>
      </w:r>
      <w:r w:rsidR="0046386C" w:rsidRPr="00D05404">
        <w:rPr>
          <w:lang w:val="en-GB"/>
        </w:rPr>
        <w:t>an</w:t>
      </w:r>
      <w:r w:rsidR="006101A1" w:rsidRPr="00D05404">
        <w:rPr>
          <w:lang w:val="en-GB"/>
        </w:rPr>
        <w:t xml:space="preserve"> SVM classifier to be trained on it.</w:t>
      </w:r>
    </w:p>
    <w:p w14:paraId="52F384F3" w14:textId="73E1DB27" w:rsidR="00840D69" w:rsidRPr="00840D69" w:rsidRDefault="0046386C" w:rsidP="0046386C">
      <w:pPr>
        <w:pStyle w:val="heading20"/>
        <w:rPr>
          <w:lang w:val="en-GB"/>
        </w:rPr>
      </w:pPr>
      <w:r>
        <w:rPr>
          <w:lang w:val="en-GB"/>
        </w:rPr>
        <w:t xml:space="preserve">4.2  </w:t>
      </w:r>
      <w:r w:rsidR="00F42F1D">
        <w:rPr>
          <w:lang w:val="en-GB"/>
        </w:rPr>
        <w:t>Results</w:t>
      </w:r>
    </w:p>
    <w:p w14:paraId="471F2B95" w14:textId="2A19ACA4" w:rsidR="00346DC2" w:rsidRPr="00346DC2" w:rsidRDefault="00656863" w:rsidP="004E1D1D">
      <w:pPr>
        <w:pStyle w:val="p1a"/>
        <w:rPr>
          <w:lang w:val="en-GB"/>
        </w:rPr>
      </w:pPr>
      <w:r>
        <w:rPr>
          <w:lang w:val="en-GB"/>
        </w:rPr>
        <w:t>Training d</w:t>
      </w:r>
      <w:r w:rsidR="00E00EAE">
        <w:rPr>
          <w:lang w:val="en-GB"/>
        </w:rPr>
        <w:t xml:space="preserve">ataset of </w:t>
      </w:r>
      <w:r>
        <w:rPr>
          <w:lang w:val="en-GB"/>
        </w:rPr>
        <w:t>855</w:t>
      </w:r>
      <w:r w:rsidR="002B2885">
        <w:rPr>
          <w:lang w:val="en-GB"/>
        </w:rPr>
        <w:t xml:space="preserve"> </w:t>
      </w:r>
      <w:r w:rsidR="00E00EAE">
        <w:rPr>
          <w:lang w:val="en-GB"/>
        </w:rPr>
        <w:t xml:space="preserve">images at hand after being reduced to </w:t>
      </w:r>
      <w:r>
        <w:rPr>
          <w:lang w:val="en-GB"/>
        </w:rPr>
        <w:t xml:space="preserve">50 </w:t>
      </w:r>
      <w:r w:rsidR="00E00EAE">
        <w:rPr>
          <w:lang w:val="en-GB"/>
        </w:rPr>
        <w:t>eigen</w:t>
      </w:r>
      <w:r w:rsidR="00BB3443">
        <w:rPr>
          <w:lang w:val="en-GB"/>
        </w:rPr>
        <w:t xml:space="preserve">faces/fisherfaces </w:t>
      </w:r>
      <w:r w:rsidR="00E00EAE">
        <w:rPr>
          <w:lang w:val="en-GB"/>
        </w:rPr>
        <w:t>using PCA, ICA</w:t>
      </w:r>
      <w:r w:rsidR="00E66FDA">
        <w:rPr>
          <w:lang w:val="en-GB"/>
        </w:rPr>
        <w:t xml:space="preserve">, </w:t>
      </w:r>
      <w:r w:rsidR="00E00EAE">
        <w:rPr>
          <w:lang w:val="en-GB"/>
        </w:rPr>
        <w:t xml:space="preserve">NMF </w:t>
      </w:r>
      <w:r w:rsidR="00E66FDA">
        <w:rPr>
          <w:lang w:val="en-GB"/>
        </w:rPr>
        <w:t xml:space="preserve">and, LDA </w:t>
      </w:r>
      <w:r w:rsidR="00E00EAE">
        <w:rPr>
          <w:lang w:val="en-GB"/>
        </w:rPr>
        <w:t>were compared for their accuracy of prediction and for the time it took for the SVM classifier to run on them.</w:t>
      </w:r>
      <w:r w:rsidR="00E66FDA">
        <w:rPr>
          <w:lang w:val="en-GB"/>
        </w:rPr>
        <w:t xml:space="preserve"> The number of eigenfaces</w:t>
      </w:r>
      <w:r w:rsidR="00FF2043">
        <w:rPr>
          <w:lang w:val="en-GB"/>
        </w:rPr>
        <w:t>/fisherfaces</w:t>
      </w:r>
      <w:r w:rsidR="00E66FDA">
        <w:rPr>
          <w:lang w:val="en-GB"/>
        </w:rPr>
        <w:t xml:space="preserve"> w</w:t>
      </w:r>
      <w:r w:rsidR="00E12BC9">
        <w:rPr>
          <w:lang w:val="en-GB"/>
        </w:rPr>
        <w:t>ere</w:t>
      </w:r>
      <w:r w:rsidR="00E66FDA">
        <w:rPr>
          <w:lang w:val="en-GB"/>
        </w:rPr>
        <w:t xml:space="preserve"> also increased gradually (step size 50) to get a more comprehensive view about the </w:t>
      </w:r>
      <w:r w:rsidR="0009464F">
        <w:rPr>
          <w:lang w:val="en-GB"/>
        </w:rPr>
        <w:t xml:space="preserve">performance of </w:t>
      </w:r>
      <w:r w:rsidR="00D26CC3">
        <w:rPr>
          <w:lang w:val="en-GB"/>
        </w:rPr>
        <w:t xml:space="preserve">dimensionality reduction </w:t>
      </w:r>
      <w:r w:rsidR="0009464F">
        <w:rPr>
          <w:lang w:val="en-GB"/>
        </w:rPr>
        <w:t>algorithm with respect to number of eigenfaces/fisherfaces considered</w:t>
      </w:r>
      <w:r w:rsidR="00E66FDA">
        <w:rPr>
          <w:lang w:val="en-GB"/>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2"/>
        <w:gridCol w:w="3365"/>
      </w:tblGrid>
      <w:tr w:rsidR="000D0ACF" w:rsidRPr="00824686" w14:paraId="762DF9D5" w14:textId="77777777" w:rsidTr="00ED2A05">
        <w:trPr>
          <w:trHeight w:val="1546"/>
          <w:jc w:val="center"/>
        </w:trPr>
        <w:tc>
          <w:tcPr>
            <w:tcW w:w="3571" w:type="dxa"/>
          </w:tcPr>
          <w:p w14:paraId="38A30D61" w14:textId="4E6F1EB1" w:rsidR="000D0ACF" w:rsidRPr="00824686" w:rsidRDefault="000D0ACF" w:rsidP="00ED2A05">
            <w:pPr>
              <w:keepNext/>
              <w:spacing w:line="276" w:lineRule="auto"/>
              <w:ind w:firstLine="0"/>
              <w:jc w:val="center"/>
              <w:rPr>
                <w:i/>
                <w:iCs/>
              </w:rPr>
            </w:pPr>
            <w:r>
              <w:rPr>
                <w:i/>
                <w:iCs/>
                <w:noProof/>
              </w:rPr>
              <w:lastRenderedPageBreak/>
              <w:drawing>
                <wp:inline distT="0" distB="0" distL="0" distR="0" wp14:anchorId="17F95C06" wp14:editId="41881FD2">
                  <wp:extent cx="1988915" cy="720000"/>
                  <wp:effectExtent l="0" t="0" r="0" b="4445"/>
                  <wp:docPr id="9" name="Picture 9"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iction.png"/>
                          <pic:cNvPicPr/>
                        </pic:nvPicPr>
                        <pic:blipFill>
                          <a:blip r:embed="rId18">
                            <a:extLst>
                              <a:ext uri="{28A0092B-C50C-407E-A947-70E740481C1C}">
                                <a14:useLocalDpi xmlns:a14="http://schemas.microsoft.com/office/drawing/2010/main" val="0"/>
                              </a:ext>
                            </a:extLst>
                          </a:blip>
                          <a:stretch>
                            <a:fillRect/>
                          </a:stretch>
                        </pic:blipFill>
                        <pic:spPr>
                          <a:xfrm>
                            <a:off x="0" y="0"/>
                            <a:ext cx="1988915" cy="720000"/>
                          </a:xfrm>
                          <a:prstGeom prst="rect">
                            <a:avLst/>
                          </a:prstGeom>
                        </pic:spPr>
                      </pic:pic>
                    </a:graphicData>
                  </a:graphic>
                </wp:inline>
              </w:drawing>
            </w:r>
          </w:p>
          <w:p w14:paraId="624522AB" w14:textId="6ADCFD21" w:rsidR="000D0ACF" w:rsidRPr="00824686" w:rsidRDefault="000D0ACF" w:rsidP="00ED2A05">
            <w:pPr>
              <w:pStyle w:val="Caption"/>
              <w:spacing w:before="60"/>
              <w:jc w:val="center"/>
              <w:rPr>
                <w:b w:val="0"/>
                <w:bCs/>
                <w:i/>
                <w:iCs/>
                <w:sz w:val="18"/>
                <w:szCs w:val="18"/>
              </w:rPr>
            </w:pPr>
            <w:r w:rsidRPr="00824686">
              <w:rPr>
                <w:i/>
                <w:iCs/>
                <w:sz w:val="18"/>
                <w:szCs w:val="18"/>
              </w:rPr>
              <w:t xml:space="preserve">Figure </w:t>
            </w:r>
            <w:r w:rsidR="004711D5">
              <w:rPr>
                <w:i/>
                <w:iCs/>
                <w:sz w:val="18"/>
                <w:szCs w:val="18"/>
              </w:rPr>
              <w:t>7</w:t>
            </w:r>
            <w:r w:rsidRPr="00824686">
              <w:rPr>
                <w:i/>
                <w:iCs/>
                <w:sz w:val="18"/>
                <w:szCs w:val="18"/>
              </w:rPr>
              <w:t>:</w:t>
            </w:r>
            <w:r w:rsidRPr="00824686">
              <w:rPr>
                <w:b w:val="0"/>
                <w:bCs/>
                <w:i/>
                <w:iCs/>
                <w:sz w:val="18"/>
                <w:szCs w:val="18"/>
              </w:rPr>
              <w:t xml:space="preserve"> </w:t>
            </w:r>
            <w:r w:rsidR="004711D5">
              <w:rPr>
                <w:b w:val="0"/>
                <w:bCs/>
                <w:i/>
                <w:iCs/>
                <w:sz w:val="18"/>
                <w:szCs w:val="18"/>
              </w:rPr>
              <w:t>Prediction</w:t>
            </w:r>
            <w:r w:rsidRPr="00824686">
              <w:rPr>
                <w:b w:val="0"/>
                <w:bCs/>
                <w:i/>
                <w:iCs/>
                <w:sz w:val="18"/>
                <w:szCs w:val="18"/>
              </w:rPr>
              <w:t xml:space="preserve"> for PCA</w:t>
            </w:r>
          </w:p>
        </w:tc>
        <w:tc>
          <w:tcPr>
            <w:tcW w:w="3336" w:type="dxa"/>
          </w:tcPr>
          <w:p w14:paraId="114FF18F" w14:textId="67E9063F" w:rsidR="000D0ACF" w:rsidRPr="00824686" w:rsidRDefault="000D0ACF" w:rsidP="00ED2A05">
            <w:pPr>
              <w:keepNext/>
              <w:ind w:firstLine="0"/>
              <w:jc w:val="center"/>
              <w:rPr>
                <w:b/>
                <w:i/>
                <w:iCs/>
                <w:sz w:val="8"/>
                <w:szCs w:val="6"/>
              </w:rPr>
            </w:pPr>
            <w:r>
              <w:rPr>
                <w:b/>
                <w:i/>
                <w:iCs/>
                <w:noProof/>
                <w:sz w:val="8"/>
                <w:szCs w:val="6"/>
              </w:rPr>
              <w:drawing>
                <wp:inline distT="0" distB="0" distL="0" distR="0" wp14:anchorId="71A1907A" wp14:editId="04BBE85D">
                  <wp:extent cx="1969254" cy="720000"/>
                  <wp:effectExtent l="0" t="0" r="0" b="4445"/>
                  <wp:docPr id="10" name="Picture 10"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diction.png"/>
                          <pic:cNvPicPr/>
                        </pic:nvPicPr>
                        <pic:blipFill>
                          <a:blip r:embed="rId19">
                            <a:extLst>
                              <a:ext uri="{28A0092B-C50C-407E-A947-70E740481C1C}">
                                <a14:useLocalDpi xmlns:a14="http://schemas.microsoft.com/office/drawing/2010/main" val="0"/>
                              </a:ext>
                            </a:extLst>
                          </a:blip>
                          <a:stretch>
                            <a:fillRect/>
                          </a:stretch>
                        </pic:blipFill>
                        <pic:spPr>
                          <a:xfrm>
                            <a:off x="0" y="0"/>
                            <a:ext cx="1969254" cy="720000"/>
                          </a:xfrm>
                          <a:prstGeom prst="rect">
                            <a:avLst/>
                          </a:prstGeom>
                        </pic:spPr>
                      </pic:pic>
                    </a:graphicData>
                  </a:graphic>
                </wp:inline>
              </w:drawing>
            </w:r>
          </w:p>
          <w:p w14:paraId="5E51F336" w14:textId="21CED9E4" w:rsidR="00B52B23" w:rsidRPr="00C538BE" w:rsidRDefault="000D0ACF" w:rsidP="00C538BE">
            <w:pPr>
              <w:keepNext/>
              <w:spacing w:before="60"/>
              <w:ind w:firstLine="0"/>
              <w:jc w:val="center"/>
              <w:rPr>
                <w:bCs/>
                <w:i/>
                <w:iCs/>
                <w:sz w:val="18"/>
                <w:szCs w:val="18"/>
              </w:rPr>
            </w:pPr>
            <w:r w:rsidRPr="00824686">
              <w:rPr>
                <w:b/>
                <w:i/>
                <w:iCs/>
                <w:sz w:val="18"/>
                <w:szCs w:val="18"/>
              </w:rPr>
              <w:t xml:space="preserve">Figure </w:t>
            </w:r>
            <w:r w:rsidR="004711D5">
              <w:rPr>
                <w:b/>
                <w:i/>
                <w:iCs/>
                <w:sz w:val="18"/>
                <w:szCs w:val="18"/>
              </w:rPr>
              <w:t>8</w:t>
            </w:r>
            <w:r w:rsidRPr="00824686">
              <w:rPr>
                <w:b/>
                <w:i/>
                <w:iCs/>
                <w:sz w:val="18"/>
                <w:szCs w:val="18"/>
              </w:rPr>
              <w:t xml:space="preserve">: </w:t>
            </w:r>
            <w:r w:rsidR="004711D5" w:rsidRPr="00E4373E">
              <w:rPr>
                <w:bCs/>
                <w:i/>
                <w:iCs/>
                <w:sz w:val="18"/>
                <w:szCs w:val="18"/>
              </w:rPr>
              <w:t>Prediction</w:t>
            </w:r>
            <w:r w:rsidRPr="00824686">
              <w:rPr>
                <w:bCs/>
                <w:i/>
                <w:iCs/>
                <w:sz w:val="18"/>
                <w:szCs w:val="18"/>
              </w:rPr>
              <w:t xml:space="preserve"> for ICA</w:t>
            </w:r>
          </w:p>
          <w:p w14:paraId="42F2C2F5" w14:textId="67AC76AF" w:rsidR="003945C9" w:rsidRPr="00824686" w:rsidRDefault="003945C9" w:rsidP="00ED2A05">
            <w:pPr>
              <w:keepNext/>
              <w:spacing w:before="60"/>
              <w:ind w:firstLine="0"/>
              <w:jc w:val="center"/>
              <w:rPr>
                <w:b/>
                <w:i/>
                <w:iCs/>
                <w:sz w:val="18"/>
                <w:szCs w:val="18"/>
              </w:rPr>
            </w:pPr>
          </w:p>
        </w:tc>
      </w:tr>
      <w:tr w:rsidR="000D0ACF" w:rsidRPr="00824686" w14:paraId="1D619B6B" w14:textId="77777777" w:rsidTr="00ED2A05">
        <w:trPr>
          <w:trHeight w:val="1484"/>
          <w:jc w:val="center"/>
        </w:trPr>
        <w:tc>
          <w:tcPr>
            <w:tcW w:w="3571" w:type="dxa"/>
          </w:tcPr>
          <w:p w14:paraId="5CD64F7F" w14:textId="2C9785B5" w:rsidR="000D0ACF" w:rsidRPr="00824686" w:rsidRDefault="000D0ACF" w:rsidP="00ED2A05">
            <w:pPr>
              <w:keepNext/>
              <w:ind w:firstLine="0"/>
              <w:jc w:val="center"/>
              <w:rPr>
                <w:i/>
                <w:iCs/>
              </w:rPr>
            </w:pPr>
            <w:r>
              <w:rPr>
                <w:i/>
                <w:iCs/>
                <w:noProof/>
              </w:rPr>
              <w:drawing>
                <wp:inline distT="0" distB="0" distL="0" distR="0" wp14:anchorId="4BF12C9F" wp14:editId="733DEC53">
                  <wp:extent cx="1993691" cy="720000"/>
                  <wp:effectExtent l="0" t="0" r="635" b="4445"/>
                  <wp:docPr id="15" name="Picture 15"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diction.png"/>
                          <pic:cNvPicPr/>
                        </pic:nvPicPr>
                        <pic:blipFill>
                          <a:blip r:embed="rId20">
                            <a:extLst>
                              <a:ext uri="{28A0092B-C50C-407E-A947-70E740481C1C}">
                                <a14:useLocalDpi xmlns:a14="http://schemas.microsoft.com/office/drawing/2010/main" val="0"/>
                              </a:ext>
                            </a:extLst>
                          </a:blip>
                          <a:stretch>
                            <a:fillRect/>
                          </a:stretch>
                        </pic:blipFill>
                        <pic:spPr>
                          <a:xfrm>
                            <a:off x="0" y="0"/>
                            <a:ext cx="1993691" cy="720000"/>
                          </a:xfrm>
                          <a:prstGeom prst="rect">
                            <a:avLst/>
                          </a:prstGeom>
                        </pic:spPr>
                      </pic:pic>
                    </a:graphicData>
                  </a:graphic>
                </wp:inline>
              </w:drawing>
            </w:r>
          </w:p>
          <w:p w14:paraId="24B4A35D" w14:textId="5C04084B" w:rsidR="000D0ACF" w:rsidRPr="00824686" w:rsidRDefault="000D0ACF" w:rsidP="00ED2A05">
            <w:pPr>
              <w:pStyle w:val="Caption"/>
              <w:spacing w:before="60" w:after="0"/>
              <w:jc w:val="center"/>
              <w:rPr>
                <w:b w:val="0"/>
                <w:bCs/>
                <w:i/>
                <w:iCs/>
                <w:sz w:val="18"/>
                <w:szCs w:val="18"/>
                <w:lang w:val="en-GB"/>
              </w:rPr>
            </w:pPr>
            <w:r w:rsidRPr="00824686">
              <w:rPr>
                <w:i/>
                <w:iCs/>
                <w:sz w:val="18"/>
                <w:szCs w:val="18"/>
              </w:rPr>
              <w:t xml:space="preserve">Figure </w:t>
            </w:r>
            <w:r w:rsidR="004711D5">
              <w:rPr>
                <w:i/>
                <w:iCs/>
                <w:sz w:val="18"/>
                <w:szCs w:val="18"/>
              </w:rPr>
              <w:t>9</w:t>
            </w:r>
            <w:r w:rsidRPr="00824686">
              <w:rPr>
                <w:b w:val="0"/>
                <w:bCs/>
                <w:i/>
                <w:iCs/>
                <w:sz w:val="18"/>
                <w:szCs w:val="18"/>
              </w:rPr>
              <w:t xml:space="preserve">: </w:t>
            </w:r>
            <w:r w:rsidR="004711D5">
              <w:rPr>
                <w:b w:val="0"/>
                <w:bCs/>
                <w:i/>
                <w:iCs/>
                <w:sz w:val="18"/>
                <w:szCs w:val="18"/>
              </w:rPr>
              <w:t>Prediction</w:t>
            </w:r>
            <w:r w:rsidRPr="00824686">
              <w:rPr>
                <w:b w:val="0"/>
                <w:bCs/>
                <w:i/>
                <w:iCs/>
                <w:sz w:val="18"/>
                <w:szCs w:val="18"/>
              </w:rPr>
              <w:t xml:space="preserve"> for NMF</w:t>
            </w:r>
          </w:p>
        </w:tc>
        <w:tc>
          <w:tcPr>
            <w:tcW w:w="3336" w:type="dxa"/>
          </w:tcPr>
          <w:p w14:paraId="40EBF3A9" w14:textId="639A33DB" w:rsidR="000D0ACF" w:rsidRPr="00824686" w:rsidRDefault="000D0ACF" w:rsidP="00ED2A05">
            <w:pPr>
              <w:keepNext/>
              <w:ind w:firstLine="0"/>
              <w:jc w:val="center"/>
              <w:rPr>
                <w:i/>
                <w:iCs/>
                <w:noProof/>
              </w:rPr>
            </w:pPr>
            <w:r>
              <w:rPr>
                <w:i/>
                <w:iCs/>
                <w:noProof/>
              </w:rPr>
              <w:drawing>
                <wp:inline distT="0" distB="0" distL="0" distR="0" wp14:anchorId="2DC456F7" wp14:editId="7155E83F">
                  <wp:extent cx="2000097" cy="720000"/>
                  <wp:effectExtent l="0" t="0" r="0" b="4445"/>
                  <wp:docPr id="16" name="Picture 16"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diction.png"/>
                          <pic:cNvPicPr/>
                        </pic:nvPicPr>
                        <pic:blipFill>
                          <a:blip r:embed="rId21">
                            <a:extLst>
                              <a:ext uri="{28A0092B-C50C-407E-A947-70E740481C1C}">
                                <a14:useLocalDpi xmlns:a14="http://schemas.microsoft.com/office/drawing/2010/main" val="0"/>
                              </a:ext>
                            </a:extLst>
                          </a:blip>
                          <a:stretch>
                            <a:fillRect/>
                          </a:stretch>
                        </pic:blipFill>
                        <pic:spPr>
                          <a:xfrm>
                            <a:off x="0" y="0"/>
                            <a:ext cx="2000097" cy="720000"/>
                          </a:xfrm>
                          <a:prstGeom prst="rect">
                            <a:avLst/>
                          </a:prstGeom>
                        </pic:spPr>
                      </pic:pic>
                    </a:graphicData>
                  </a:graphic>
                </wp:inline>
              </w:drawing>
            </w:r>
          </w:p>
          <w:p w14:paraId="36EF822C" w14:textId="335CAF73" w:rsidR="000D0ACF" w:rsidRPr="00824686" w:rsidRDefault="000D0ACF" w:rsidP="00ED2A05">
            <w:pPr>
              <w:pStyle w:val="Caption"/>
              <w:spacing w:before="60" w:after="0"/>
              <w:jc w:val="center"/>
              <w:rPr>
                <w:b w:val="0"/>
                <w:bCs/>
                <w:i/>
                <w:iCs/>
                <w:noProof/>
                <w:sz w:val="18"/>
                <w:szCs w:val="18"/>
              </w:rPr>
            </w:pPr>
            <w:r w:rsidRPr="00824686">
              <w:rPr>
                <w:i/>
                <w:iCs/>
                <w:sz w:val="18"/>
                <w:szCs w:val="18"/>
              </w:rPr>
              <w:t xml:space="preserve">Figure </w:t>
            </w:r>
            <w:r w:rsidR="004711D5">
              <w:rPr>
                <w:i/>
                <w:iCs/>
                <w:sz w:val="18"/>
                <w:szCs w:val="18"/>
              </w:rPr>
              <w:t>10</w:t>
            </w:r>
            <w:r w:rsidRPr="00824686">
              <w:rPr>
                <w:i/>
                <w:iCs/>
                <w:sz w:val="18"/>
                <w:szCs w:val="18"/>
              </w:rPr>
              <w:t>:</w:t>
            </w:r>
            <w:r w:rsidRPr="00824686">
              <w:rPr>
                <w:b w:val="0"/>
                <w:bCs/>
                <w:i/>
                <w:iCs/>
                <w:sz w:val="18"/>
                <w:szCs w:val="18"/>
              </w:rPr>
              <w:t xml:space="preserve"> </w:t>
            </w:r>
            <w:r w:rsidR="004711D5">
              <w:rPr>
                <w:b w:val="0"/>
                <w:bCs/>
                <w:i/>
                <w:iCs/>
                <w:sz w:val="18"/>
                <w:szCs w:val="18"/>
              </w:rPr>
              <w:t>Prediction</w:t>
            </w:r>
            <w:r w:rsidRPr="00824686">
              <w:rPr>
                <w:b w:val="0"/>
                <w:bCs/>
                <w:i/>
                <w:iCs/>
                <w:sz w:val="18"/>
                <w:szCs w:val="18"/>
              </w:rPr>
              <w:t xml:space="preserve"> for LDA</w:t>
            </w:r>
          </w:p>
        </w:tc>
      </w:tr>
    </w:tbl>
    <w:p w14:paraId="4D96172B" w14:textId="08EC3E14" w:rsidR="000D0ACF" w:rsidRDefault="000D0ACF" w:rsidP="0056128B">
      <w:pPr>
        <w:ind w:firstLine="0"/>
        <w:rPr>
          <w:lang w:val="en-GB"/>
        </w:rPr>
      </w:pPr>
    </w:p>
    <w:p w14:paraId="6A164879" w14:textId="77777777" w:rsidR="003945C9" w:rsidRDefault="003945C9" w:rsidP="0056128B">
      <w:pPr>
        <w:ind w:firstLine="0"/>
        <w:rPr>
          <w:lang w:val="en-GB"/>
        </w:rPr>
      </w:pPr>
    </w:p>
    <w:p w14:paraId="451FFB04" w14:textId="77777777" w:rsidR="00B45765" w:rsidRDefault="00B45765" w:rsidP="0056128B">
      <w:pPr>
        <w:ind w:firstLine="0"/>
        <w:rPr>
          <w:lang w:val="en-GB"/>
        </w:rPr>
      </w:pPr>
    </w:p>
    <w:p w14:paraId="25C17AF6" w14:textId="3C6FD136" w:rsidR="0056128B" w:rsidRDefault="0056128B" w:rsidP="0056128B">
      <w:pPr>
        <w:ind w:firstLine="0"/>
        <w:rPr>
          <w:lang w:val="en-GB"/>
        </w:rPr>
      </w:pPr>
      <w:r>
        <w:rPr>
          <w:noProof/>
          <w:lang w:val="en-GB"/>
        </w:rPr>
        <w:drawing>
          <wp:inline distT="0" distB="0" distL="0" distR="0" wp14:anchorId="4897E7B6" wp14:editId="118586BC">
            <wp:extent cx="4392295" cy="2571115"/>
            <wp:effectExtent l="0" t="0" r="1905"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12 at 12.08.57 AM.png"/>
                    <pic:cNvPicPr/>
                  </pic:nvPicPr>
                  <pic:blipFill>
                    <a:blip r:embed="rId22">
                      <a:extLst>
                        <a:ext uri="{28A0092B-C50C-407E-A947-70E740481C1C}">
                          <a14:useLocalDpi xmlns:a14="http://schemas.microsoft.com/office/drawing/2010/main" val="0"/>
                        </a:ext>
                      </a:extLst>
                    </a:blip>
                    <a:stretch>
                      <a:fillRect/>
                    </a:stretch>
                  </pic:blipFill>
                  <pic:spPr>
                    <a:xfrm>
                      <a:off x="0" y="0"/>
                      <a:ext cx="4392295" cy="2571115"/>
                    </a:xfrm>
                    <a:prstGeom prst="rect">
                      <a:avLst/>
                    </a:prstGeom>
                  </pic:spPr>
                </pic:pic>
              </a:graphicData>
            </a:graphic>
          </wp:inline>
        </w:drawing>
      </w:r>
    </w:p>
    <w:p w14:paraId="5A3232FB" w14:textId="3268274B" w:rsidR="0056128B" w:rsidRPr="00824686" w:rsidRDefault="0056128B" w:rsidP="00824686">
      <w:pPr>
        <w:spacing w:before="60"/>
        <w:ind w:firstLine="0"/>
        <w:jc w:val="center"/>
        <w:rPr>
          <w:i/>
          <w:iCs/>
          <w:lang w:val="en-GB"/>
        </w:rPr>
      </w:pPr>
      <w:r w:rsidRPr="00824686">
        <w:rPr>
          <w:b/>
          <w:bCs/>
          <w:i/>
          <w:iCs/>
          <w:sz w:val="18"/>
          <w:szCs w:val="18"/>
        </w:rPr>
        <w:t xml:space="preserve">Figure </w:t>
      </w:r>
      <w:r w:rsidR="004711D5">
        <w:rPr>
          <w:b/>
          <w:bCs/>
          <w:i/>
          <w:iCs/>
          <w:sz w:val="18"/>
          <w:szCs w:val="18"/>
        </w:rPr>
        <w:t>11</w:t>
      </w:r>
      <w:r w:rsidRPr="00824686">
        <w:rPr>
          <w:b/>
          <w:bCs/>
          <w:i/>
          <w:iCs/>
          <w:sz w:val="18"/>
          <w:szCs w:val="18"/>
        </w:rPr>
        <w:t xml:space="preserve">: </w:t>
      </w:r>
      <w:r w:rsidRPr="00824686">
        <w:rPr>
          <w:i/>
          <w:iCs/>
          <w:sz w:val="18"/>
          <w:szCs w:val="18"/>
        </w:rPr>
        <w:t>Performance and Training Time of SVM classifier when trained on varying number of eigenfaces/fisherfaces</w:t>
      </w:r>
    </w:p>
    <w:p w14:paraId="3E2D7EC6" w14:textId="4E22BCCD" w:rsidR="00840D69" w:rsidRPr="00840D69" w:rsidRDefault="000D0ACF" w:rsidP="000D0ACF">
      <w:pPr>
        <w:pStyle w:val="heading20"/>
        <w:rPr>
          <w:lang w:val="en-GB"/>
        </w:rPr>
      </w:pPr>
      <w:r>
        <w:rPr>
          <w:lang w:val="en-GB"/>
        </w:rPr>
        <w:t xml:space="preserve">4.3  </w:t>
      </w:r>
      <w:r w:rsidR="00464594">
        <w:rPr>
          <w:lang w:val="en-GB"/>
        </w:rPr>
        <w:t>Discussion</w:t>
      </w:r>
    </w:p>
    <w:p w14:paraId="687F280F" w14:textId="60C334FA" w:rsidR="00EE6139" w:rsidRPr="00EE6139" w:rsidRDefault="00EE6139" w:rsidP="00EE6139">
      <w:pPr>
        <w:pStyle w:val="p1a"/>
        <w:rPr>
          <w:lang w:val="en-GB"/>
        </w:rPr>
      </w:pPr>
      <w:r w:rsidRPr="00EE6139">
        <w:rPr>
          <w:lang w:val="en-GB"/>
        </w:rPr>
        <w:t xml:space="preserve">The results show that performance of SVM classifier when trained with dimensionally reduced data using NMF is the worst in terms of accuracy of prediction and training time for every number of eigenfaces considered. The performance of model trained on dimensionally reduced data using ICA, PCA and LDA is almost same when it comes to accuracy of prediction and varies between </w:t>
      </w:r>
      <w:r>
        <w:rPr>
          <w:lang w:val="en-GB"/>
        </w:rPr>
        <w:t>85%</w:t>
      </w:r>
      <w:r w:rsidRPr="00EE6139">
        <w:rPr>
          <w:lang w:val="en-GB"/>
        </w:rPr>
        <w:t xml:space="preserve"> and </w:t>
      </w:r>
      <w:r>
        <w:rPr>
          <w:lang w:val="en-GB"/>
        </w:rPr>
        <w:t>90%</w:t>
      </w:r>
      <w:r w:rsidRPr="00EE6139">
        <w:rPr>
          <w:lang w:val="en-GB"/>
        </w:rPr>
        <w:t xml:space="preserve"> but there is a huge difference between the time taken by classifier to train on them.</w:t>
      </w:r>
    </w:p>
    <w:p w14:paraId="7130B751" w14:textId="74357727" w:rsidR="00EE6139" w:rsidRPr="00EE6139" w:rsidRDefault="00EE6139" w:rsidP="00EE6139">
      <w:pPr>
        <w:pStyle w:val="p1a"/>
        <w:rPr>
          <w:lang w:val="en-GB"/>
        </w:rPr>
      </w:pPr>
      <w:r w:rsidRPr="00EE6139">
        <w:rPr>
          <w:lang w:val="en-GB"/>
        </w:rPr>
        <w:lastRenderedPageBreak/>
        <w:t xml:space="preserve">When it comes to accuracy, model trained using 150 eigenfaces generated by PCA performs the best with prediction accuracy of </w:t>
      </w:r>
      <w:r w:rsidR="00F103D4">
        <w:rPr>
          <w:lang w:val="en-GB"/>
        </w:rPr>
        <w:t>90%</w:t>
      </w:r>
      <w:r w:rsidRPr="00EE6139">
        <w:rPr>
          <w:lang w:val="en-GB"/>
        </w:rPr>
        <w:t xml:space="preserve"> and in terms of time taken to train the model LDA performs the best for 200 fisherfaces</w:t>
      </w:r>
      <w:r w:rsidR="00B035CF">
        <w:rPr>
          <w:lang w:val="en-GB"/>
        </w:rPr>
        <w:t xml:space="preserve"> taking around 1.54 seconds and its behaviour was peculiar as the time taken to train the model kept on decreasing with increasing number of fisherfaces.</w:t>
      </w:r>
      <w:r w:rsidRPr="00EE6139">
        <w:rPr>
          <w:lang w:val="en-GB"/>
        </w:rPr>
        <w:t xml:space="preserve">   </w:t>
      </w:r>
    </w:p>
    <w:p w14:paraId="3BC44DBC" w14:textId="12E14042" w:rsidR="00EE6139" w:rsidRDefault="00EE6139" w:rsidP="00EE6139">
      <w:pPr>
        <w:pStyle w:val="p1a"/>
        <w:rPr>
          <w:lang w:val="en-GB"/>
        </w:rPr>
      </w:pPr>
      <w:r w:rsidRPr="00EE6139">
        <w:rPr>
          <w:lang w:val="en-GB"/>
        </w:rPr>
        <w:t>PCA and ICA perform almost equally well in terms of prediction accuracy and time taken to train the model with PCA edging ICA slightly this deduction is not in sync with the data in [</w:t>
      </w:r>
      <w:r w:rsidR="003D2B22">
        <w:rPr>
          <w:lang w:val="en-GB"/>
        </w:rPr>
        <w:t>20</w:t>
      </w:r>
      <w:r w:rsidRPr="00EE6139">
        <w:rPr>
          <w:lang w:val="en-GB"/>
        </w:rPr>
        <w:t xml:space="preserve">, </w:t>
      </w:r>
      <w:r w:rsidR="003D2B22">
        <w:rPr>
          <w:lang w:val="en-GB"/>
        </w:rPr>
        <w:t>21</w:t>
      </w:r>
      <w:r w:rsidRPr="00EE6139">
        <w:rPr>
          <w:lang w:val="en-GB"/>
        </w:rPr>
        <w:t>]</w:t>
      </w:r>
      <w:r>
        <w:rPr>
          <w:lang w:val="en-GB"/>
        </w:rPr>
        <w:t>.</w:t>
      </w:r>
    </w:p>
    <w:p w14:paraId="4D332D86" w14:textId="0561064A" w:rsidR="00840D69" w:rsidRPr="00840D69" w:rsidRDefault="00034AA4" w:rsidP="00034AA4">
      <w:pPr>
        <w:pStyle w:val="heading10"/>
        <w:rPr>
          <w:lang w:val="en-GB"/>
        </w:rPr>
      </w:pPr>
      <w:r>
        <w:rPr>
          <w:lang w:val="en-GB"/>
        </w:rPr>
        <w:t xml:space="preserve">5  </w:t>
      </w:r>
      <w:r w:rsidR="00231660">
        <w:rPr>
          <w:lang w:val="en-GB"/>
        </w:rPr>
        <w:t>Conclusions</w:t>
      </w:r>
    </w:p>
    <w:p w14:paraId="3F6658E7" w14:textId="0FB44DEE" w:rsidR="00240E19" w:rsidRDefault="005841C5" w:rsidP="00240E19">
      <w:pPr>
        <w:ind w:firstLine="0"/>
        <w:rPr>
          <w:lang w:val="en-GB"/>
        </w:rPr>
      </w:pPr>
      <w:r>
        <w:rPr>
          <w:lang w:val="en-GB"/>
        </w:rPr>
        <w:t>Comparison between PCA, ICA</w:t>
      </w:r>
      <w:r w:rsidR="00E66FDA">
        <w:rPr>
          <w:lang w:val="en-GB"/>
        </w:rPr>
        <w:t xml:space="preserve">, </w:t>
      </w:r>
      <w:r>
        <w:rPr>
          <w:lang w:val="en-GB"/>
        </w:rPr>
        <w:t>NMF</w:t>
      </w:r>
      <w:r w:rsidR="00E66FDA">
        <w:rPr>
          <w:lang w:val="en-GB"/>
        </w:rPr>
        <w:t xml:space="preserve"> and, LDA</w:t>
      </w:r>
      <w:r>
        <w:rPr>
          <w:lang w:val="en-GB"/>
        </w:rPr>
        <w:t xml:space="preserve"> is complex because of differences in underlying tasks, architectures</w:t>
      </w:r>
      <w:r w:rsidR="00F84F7A">
        <w:rPr>
          <w:lang w:val="en-GB"/>
        </w:rPr>
        <w:t xml:space="preserve"> </w:t>
      </w:r>
      <w:r w:rsidR="00EC6FCA">
        <w:rPr>
          <w:lang w:val="en-GB"/>
        </w:rPr>
        <w:t xml:space="preserve">and distance metrics. This paper explores the performance of </w:t>
      </w:r>
      <w:r w:rsidR="00E66FDA">
        <w:rPr>
          <w:lang w:val="en-GB"/>
        </w:rPr>
        <w:t>PCA, ICA, NMF and</w:t>
      </w:r>
      <w:r w:rsidR="00F84F7A">
        <w:rPr>
          <w:lang w:val="en-GB"/>
        </w:rPr>
        <w:t xml:space="preserve"> </w:t>
      </w:r>
      <w:r w:rsidR="00E66FDA">
        <w:rPr>
          <w:lang w:val="en-GB"/>
        </w:rPr>
        <w:t xml:space="preserve">LDA </w:t>
      </w:r>
      <w:r w:rsidR="00EC6FCA">
        <w:rPr>
          <w:lang w:val="en-GB"/>
        </w:rPr>
        <w:t>based on their accuracy of prediction</w:t>
      </w:r>
      <w:r w:rsidR="00F84F7A">
        <w:rPr>
          <w:lang w:val="en-GB"/>
        </w:rPr>
        <w:t xml:space="preserve"> w</w:t>
      </w:r>
      <w:r w:rsidR="00EC6FCA">
        <w:rPr>
          <w:lang w:val="en-GB"/>
        </w:rPr>
        <w:t>hen used in conjunction with SVM classifier and suggests that PCA</w:t>
      </w:r>
      <w:r w:rsidR="00E66FDA">
        <w:rPr>
          <w:lang w:val="en-GB"/>
        </w:rPr>
        <w:t xml:space="preserve">, </w:t>
      </w:r>
      <w:r w:rsidR="00EC6FCA">
        <w:rPr>
          <w:lang w:val="en-GB"/>
        </w:rPr>
        <w:t>ICA</w:t>
      </w:r>
      <w:r w:rsidR="00E66FDA">
        <w:rPr>
          <w:lang w:val="en-GB"/>
        </w:rPr>
        <w:t xml:space="preserve"> and LDA</w:t>
      </w:r>
      <w:r w:rsidR="00EC6FCA">
        <w:rPr>
          <w:lang w:val="en-GB"/>
        </w:rPr>
        <w:t xml:space="preserve"> perform equally well</w:t>
      </w:r>
      <w:r w:rsidR="00E66FDA">
        <w:rPr>
          <w:lang w:val="en-GB"/>
        </w:rPr>
        <w:t>,</w:t>
      </w:r>
      <w:r w:rsidR="00EC6FCA">
        <w:rPr>
          <w:lang w:val="en-GB"/>
        </w:rPr>
        <w:t xml:space="preserve"> rather PCA edges</w:t>
      </w:r>
      <w:r w:rsidR="00E66FDA">
        <w:rPr>
          <w:lang w:val="en-GB"/>
        </w:rPr>
        <w:t xml:space="preserve"> over</w:t>
      </w:r>
      <w:r w:rsidR="00EC6FCA">
        <w:rPr>
          <w:lang w:val="en-GB"/>
        </w:rPr>
        <w:t xml:space="preserve"> ICA </w:t>
      </w:r>
      <w:r w:rsidR="00E66FDA">
        <w:rPr>
          <w:lang w:val="en-GB"/>
        </w:rPr>
        <w:t xml:space="preserve">&amp; LDA </w:t>
      </w:r>
      <w:r w:rsidR="00EC6FCA">
        <w:rPr>
          <w:lang w:val="en-GB"/>
        </w:rPr>
        <w:t>slightly</w:t>
      </w:r>
      <w:r w:rsidR="00F84F7A">
        <w:rPr>
          <w:lang w:val="en-GB"/>
        </w:rPr>
        <w:t xml:space="preserve"> in terms of accuracy of prediction</w:t>
      </w:r>
      <w:r w:rsidR="00EC6FCA">
        <w:rPr>
          <w:lang w:val="en-GB"/>
        </w:rPr>
        <w:t xml:space="preserve"> which is in contrast with the literature which say</w:t>
      </w:r>
      <w:r w:rsidR="00F84F7A">
        <w:rPr>
          <w:lang w:val="en-GB"/>
        </w:rPr>
        <w:t>s</w:t>
      </w:r>
      <w:r w:rsidR="00EC6FCA">
        <w:rPr>
          <w:lang w:val="en-GB"/>
        </w:rPr>
        <w:t xml:space="preserve"> that ICA edges</w:t>
      </w:r>
      <w:r w:rsidR="00E66FDA">
        <w:rPr>
          <w:lang w:val="en-GB"/>
        </w:rPr>
        <w:t xml:space="preserve"> over</w:t>
      </w:r>
      <w:r w:rsidR="00EC6FCA">
        <w:rPr>
          <w:lang w:val="en-GB"/>
        </w:rPr>
        <w:t xml:space="preserve"> PCA slightly when it comes to facial identity recognition</w:t>
      </w:r>
      <w:r w:rsidR="001B3520">
        <w:rPr>
          <w:lang w:val="en-GB"/>
        </w:rPr>
        <w:t xml:space="preserve"> </w:t>
      </w:r>
      <w:r w:rsidR="003252EA" w:rsidRPr="00EE6139">
        <w:rPr>
          <w:lang w:val="en-GB"/>
        </w:rPr>
        <w:t>[</w:t>
      </w:r>
      <w:r w:rsidR="008B1C98">
        <w:rPr>
          <w:lang w:val="en-GB"/>
        </w:rPr>
        <w:t>20</w:t>
      </w:r>
      <w:r w:rsidR="003252EA" w:rsidRPr="00EE6139">
        <w:rPr>
          <w:lang w:val="en-GB"/>
        </w:rPr>
        <w:t xml:space="preserve">, </w:t>
      </w:r>
      <w:r w:rsidR="008B1C98">
        <w:rPr>
          <w:lang w:val="en-GB"/>
        </w:rPr>
        <w:t>21</w:t>
      </w:r>
      <w:r w:rsidR="003252EA" w:rsidRPr="00EE6139">
        <w:rPr>
          <w:lang w:val="en-GB"/>
        </w:rPr>
        <w:t>]</w:t>
      </w:r>
      <w:r w:rsidR="00EC6FCA">
        <w:rPr>
          <w:lang w:val="en-GB"/>
        </w:rPr>
        <w:t>.</w:t>
      </w:r>
    </w:p>
    <w:p w14:paraId="0D821194" w14:textId="5D33DD62" w:rsidR="00776AED" w:rsidRDefault="00776AED" w:rsidP="00240E19">
      <w:pPr>
        <w:ind w:firstLine="0"/>
        <w:rPr>
          <w:lang w:val="en-GB"/>
        </w:rPr>
      </w:pPr>
      <w:r w:rsidRPr="00776AED">
        <w:rPr>
          <w:lang w:val="en-GB"/>
        </w:rPr>
        <w:t>Based on the trade-off between accuracy of prediction and the time it took for the model to be trained on the generated eigenfaces/fisherfaces, LDA performed best for 150 fisherfaces and had accuracy of 89% and training time of 2.78 seconds.</w:t>
      </w:r>
    </w:p>
    <w:p w14:paraId="546D6CFC" w14:textId="2805E94E" w:rsidR="00EC6FCA" w:rsidRDefault="00EC6FCA" w:rsidP="00240E19">
      <w:pPr>
        <w:ind w:firstLine="0"/>
        <w:rPr>
          <w:lang w:val="en-GB"/>
        </w:rPr>
      </w:pPr>
      <w:r>
        <w:rPr>
          <w:lang w:val="en-GB"/>
        </w:rPr>
        <w:t>This paper is limited in its scope because it compares the algorith</w:t>
      </w:r>
      <w:r w:rsidR="00F35881">
        <w:rPr>
          <w:lang w:val="en-GB"/>
        </w:rPr>
        <w:t xml:space="preserve">ms only </w:t>
      </w:r>
      <w:r w:rsidR="00F6024E">
        <w:rPr>
          <w:lang w:val="en-GB"/>
        </w:rPr>
        <w:t>based on</w:t>
      </w:r>
      <w:r w:rsidR="00F35881">
        <w:rPr>
          <w:lang w:val="en-GB"/>
        </w:rPr>
        <w:t xml:space="preserve"> prediction accuracy and the time it took for the SVM classifier to be trained. This can be extended in future by finding the factors which influence the performance of algorithms and the time it takes for the classifiers to be trained on these eigenfaces</w:t>
      </w:r>
      <w:r w:rsidR="00DA1BE1">
        <w:rPr>
          <w:lang w:val="en-GB"/>
        </w:rPr>
        <w:t>/fisherfaces</w:t>
      </w:r>
      <w:r w:rsidR="00F35881">
        <w:rPr>
          <w:lang w:val="en-GB"/>
        </w:rPr>
        <w:t xml:space="preserve">. Numerous variations of these algorithms which are based on varied architectures </w:t>
      </w:r>
      <w:r w:rsidR="00B434DD">
        <w:rPr>
          <w:lang w:val="en-GB"/>
        </w:rPr>
        <w:t xml:space="preserve">(in ICA) </w:t>
      </w:r>
      <w:r w:rsidR="00F35881">
        <w:rPr>
          <w:lang w:val="en-GB"/>
        </w:rPr>
        <w:t xml:space="preserve">and the distance matrices </w:t>
      </w:r>
      <w:r w:rsidR="00B434DD">
        <w:rPr>
          <w:lang w:val="en-GB"/>
        </w:rPr>
        <w:t xml:space="preserve">(in PCA) </w:t>
      </w:r>
      <w:r w:rsidR="00F35881">
        <w:rPr>
          <w:lang w:val="en-GB"/>
        </w:rPr>
        <w:t>can be considered.</w:t>
      </w:r>
      <w:r w:rsidR="00B434DD">
        <w:rPr>
          <w:lang w:val="en-GB"/>
        </w:rPr>
        <w:t xml:space="preserve"> These can further be explored and compared based on underlying pattern of the data distribution.</w:t>
      </w:r>
    </w:p>
    <w:p w14:paraId="05D40B70" w14:textId="3CB55BFB" w:rsidR="00FD6F53" w:rsidRPr="00897214" w:rsidRDefault="00FD6F53" w:rsidP="00240E19">
      <w:pPr>
        <w:ind w:firstLine="0"/>
        <w:rPr>
          <w:lang w:val="en-GB"/>
        </w:rPr>
      </w:pPr>
      <w:r>
        <w:rPr>
          <w:lang w:val="en-GB"/>
        </w:rPr>
        <w:t>Also, this work can be extended to check if the performance of dimensionality reduction algorithms in terms of accuracy and training time varies with change in the classification algorithm like KNN, Naïve Bayes</w:t>
      </w:r>
      <w:r w:rsidR="00EE70AA">
        <w:rPr>
          <w:lang w:val="en-GB"/>
        </w:rPr>
        <w:t xml:space="preserve"> etc</w:t>
      </w:r>
      <w:r>
        <w:rPr>
          <w:lang w:val="en-GB"/>
        </w:rPr>
        <w:t>.</w:t>
      </w:r>
    </w:p>
    <w:p w14:paraId="3F7B219B" w14:textId="5665EC76" w:rsidR="008B1C98" w:rsidRPr="000048C4" w:rsidRDefault="009B1D59" w:rsidP="000048C4">
      <w:pPr>
        <w:pStyle w:val="heading10"/>
        <w:rPr>
          <w:lang w:val="en-GB"/>
        </w:rPr>
      </w:pPr>
      <w:r w:rsidRPr="00FB120C">
        <w:rPr>
          <w:lang w:val="en-GB"/>
        </w:rPr>
        <w:t>References</w:t>
      </w:r>
    </w:p>
    <w:p w14:paraId="100CB61C" w14:textId="498FF549" w:rsidR="008B1C98" w:rsidRPr="008B1C98" w:rsidRDefault="008B1C98" w:rsidP="008B1C98">
      <w:pPr>
        <w:pStyle w:val="ListParagraph"/>
        <w:numPr>
          <w:ilvl w:val="0"/>
          <w:numId w:val="28"/>
        </w:numPr>
        <w:rPr>
          <w:sz w:val="18"/>
          <w:lang w:val="en-GB"/>
        </w:rPr>
      </w:pPr>
      <w:r w:rsidRPr="008B1C98">
        <w:rPr>
          <w:sz w:val="18"/>
          <w:lang w:val="en-GB"/>
        </w:rPr>
        <w:t xml:space="preserve">M. S. Bartlett, H. M. Lades, and T. J. </w:t>
      </w:r>
      <w:proofErr w:type="spellStart"/>
      <w:r w:rsidRPr="008B1C98">
        <w:rPr>
          <w:sz w:val="18"/>
          <w:lang w:val="en-GB"/>
        </w:rPr>
        <w:t>Sejnowski</w:t>
      </w:r>
      <w:proofErr w:type="spellEnd"/>
      <w:r w:rsidRPr="008B1C98">
        <w:rPr>
          <w:sz w:val="18"/>
          <w:lang w:val="en-GB"/>
        </w:rPr>
        <w:t>, "Independent component representations for face recognition", SPIE Symposium on Electronic Imaging: Science and Technology; Conference on Human Vision and Electronic Imaging III, San Jose, CA, 1998.</w:t>
      </w:r>
    </w:p>
    <w:p w14:paraId="43507298" w14:textId="77777777" w:rsidR="008B1C98" w:rsidRPr="000B3002" w:rsidRDefault="008B1C98" w:rsidP="008B1C98">
      <w:pPr>
        <w:pStyle w:val="ListParagraph"/>
        <w:numPr>
          <w:ilvl w:val="0"/>
          <w:numId w:val="28"/>
        </w:numPr>
        <w:rPr>
          <w:sz w:val="18"/>
          <w:lang w:val="en-GB"/>
        </w:rPr>
      </w:pPr>
      <w:r w:rsidRPr="000B3002">
        <w:rPr>
          <w:sz w:val="18"/>
          <w:lang w:val="en-GB"/>
        </w:rPr>
        <w:t xml:space="preserve">M. S. Bartlett and T. J. </w:t>
      </w:r>
      <w:proofErr w:type="spellStart"/>
      <w:r w:rsidRPr="000B3002">
        <w:rPr>
          <w:sz w:val="18"/>
          <w:lang w:val="en-GB"/>
        </w:rPr>
        <w:t>Sejnowski</w:t>
      </w:r>
      <w:proofErr w:type="spellEnd"/>
      <w:r w:rsidRPr="000B3002">
        <w:rPr>
          <w:sz w:val="18"/>
          <w:lang w:val="en-GB"/>
        </w:rPr>
        <w:t xml:space="preserve">, "Viewpoint invariant face recognition using independent component analysis and attractor networks," in Neural Information Processing Systems - Natural and Synthetic, vol. 9, M. </w:t>
      </w:r>
      <w:proofErr w:type="spellStart"/>
      <w:r w:rsidRPr="000B3002">
        <w:rPr>
          <w:sz w:val="18"/>
          <w:lang w:val="en-GB"/>
        </w:rPr>
        <w:t>Mozer</w:t>
      </w:r>
      <w:proofErr w:type="spellEnd"/>
      <w:r w:rsidRPr="000B3002">
        <w:rPr>
          <w:sz w:val="18"/>
          <w:lang w:val="en-GB"/>
        </w:rPr>
        <w:t xml:space="preserve">, M. Jordan, and T. </w:t>
      </w:r>
      <w:proofErr w:type="spellStart"/>
      <w:r w:rsidRPr="000B3002">
        <w:rPr>
          <w:sz w:val="18"/>
          <w:lang w:val="en-GB"/>
        </w:rPr>
        <w:t>Petsche</w:t>
      </w:r>
      <w:proofErr w:type="spellEnd"/>
      <w:r w:rsidRPr="000B3002">
        <w:rPr>
          <w:sz w:val="18"/>
          <w:lang w:val="en-GB"/>
        </w:rPr>
        <w:t>, Eds. Cambridge, MA: MIT Press, 1997, pp. 817-823.</w:t>
      </w:r>
    </w:p>
    <w:p w14:paraId="0E3CC47C" w14:textId="77777777" w:rsidR="008B1C98" w:rsidRPr="000B3002" w:rsidRDefault="008B1C98" w:rsidP="008B1C98">
      <w:pPr>
        <w:pStyle w:val="ListParagraph"/>
        <w:numPr>
          <w:ilvl w:val="0"/>
          <w:numId w:val="28"/>
        </w:numPr>
        <w:rPr>
          <w:sz w:val="18"/>
          <w:lang w:val="en-GB"/>
        </w:rPr>
      </w:pPr>
      <w:r w:rsidRPr="000B3002">
        <w:rPr>
          <w:sz w:val="18"/>
          <w:lang w:val="en-GB"/>
        </w:rPr>
        <w:t>C. Liu and H. Wechsler, "Comparative Assessment of Independent Component Analysis (ICA) for Face Recognition," presented at International Conference on Audio and Video Based Biometric Person Authentication, Washington, D.C., 1999.</w:t>
      </w:r>
    </w:p>
    <w:p w14:paraId="626F6B82" w14:textId="77777777" w:rsidR="008B1C98" w:rsidRDefault="008B1C98" w:rsidP="008B1C98">
      <w:pPr>
        <w:pStyle w:val="ListParagraph"/>
        <w:numPr>
          <w:ilvl w:val="0"/>
          <w:numId w:val="28"/>
        </w:numPr>
        <w:rPr>
          <w:sz w:val="18"/>
          <w:lang w:val="en-GB"/>
        </w:rPr>
      </w:pPr>
      <w:r w:rsidRPr="000B3002">
        <w:rPr>
          <w:sz w:val="18"/>
          <w:lang w:val="en-GB"/>
        </w:rPr>
        <w:lastRenderedPageBreak/>
        <w:t>P. C. Yuen and J. H. Lai, "Independent Component Analysis of Face Images," presented at IEEE Workshop on Biologically Motivated Computer Vision, Seoul, 2000.</w:t>
      </w:r>
    </w:p>
    <w:p w14:paraId="257E43FA" w14:textId="77777777" w:rsidR="008B1C98" w:rsidRPr="000B3002" w:rsidRDefault="008B1C98" w:rsidP="008B1C98">
      <w:pPr>
        <w:pStyle w:val="ListParagraph"/>
        <w:numPr>
          <w:ilvl w:val="0"/>
          <w:numId w:val="28"/>
        </w:numPr>
        <w:rPr>
          <w:sz w:val="18"/>
          <w:lang w:val="en-GB"/>
        </w:rPr>
      </w:pPr>
      <w:proofErr w:type="spellStart"/>
      <w:r w:rsidRPr="000B3002">
        <w:rPr>
          <w:sz w:val="18"/>
          <w:lang w:val="en-GB"/>
        </w:rPr>
        <w:t>Baek</w:t>
      </w:r>
      <w:proofErr w:type="spellEnd"/>
      <w:r w:rsidRPr="000B3002">
        <w:rPr>
          <w:sz w:val="18"/>
          <w:lang w:val="en-GB"/>
        </w:rPr>
        <w:t xml:space="preserve">, </w:t>
      </w:r>
      <w:proofErr w:type="spellStart"/>
      <w:r w:rsidRPr="000B3002">
        <w:rPr>
          <w:sz w:val="18"/>
          <w:lang w:val="en-GB"/>
        </w:rPr>
        <w:t>Kyungim</w:t>
      </w:r>
      <w:proofErr w:type="spellEnd"/>
      <w:r w:rsidRPr="000B3002">
        <w:rPr>
          <w:sz w:val="18"/>
          <w:lang w:val="en-GB"/>
        </w:rPr>
        <w:t xml:space="preserve"> &amp; Draper, Bruce &amp; Beveridge, J. &amp; She, Kai. (2004). PCA vs. ICA: A comparison on the FERET data set. Proceedings of the Joint Conference on Information Sciences.</w:t>
      </w:r>
    </w:p>
    <w:p w14:paraId="1426E6C6" w14:textId="77777777" w:rsidR="008B1C98" w:rsidRPr="000B3002" w:rsidRDefault="008B1C98" w:rsidP="008B1C98">
      <w:pPr>
        <w:pStyle w:val="ListParagraph"/>
        <w:numPr>
          <w:ilvl w:val="0"/>
          <w:numId w:val="28"/>
        </w:numPr>
        <w:rPr>
          <w:sz w:val="18"/>
          <w:lang w:val="en-GB"/>
        </w:rPr>
      </w:pPr>
      <w:r w:rsidRPr="000B3002">
        <w:rPr>
          <w:sz w:val="18"/>
          <w:lang w:val="en-GB"/>
        </w:rPr>
        <w:t>B. Moghaddam, "Principal Manifolds and Bayesian Subspaces for Visual Recognition," presented at International Conference on Computer Vision, Corfu, Greece, 1999.</w:t>
      </w:r>
    </w:p>
    <w:p w14:paraId="14DBCB5A" w14:textId="77777777" w:rsidR="00726E3F" w:rsidRPr="000B3002" w:rsidRDefault="00726E3F" w:rsidP="00726E3F">
      <w:pPr>
        <w:pStyle w:val="ListParagraph"/>
        <w:numPr>
          <w:ilvl w:val="0"/>
          <w:numId w:val="28"/>
        </w:numPr>
        <w:rPr>
          <w:sz w:val="18"/>
          <w:lang w:val="en-GB"/>
        </w:rPr>
      </w:pPr>
      <w:r w:rsidRPr="000B3002">
        <w:rPr>
          <w:sz w:val="18"/>
          <w:lang w:val="en-GB"/>
        </w:rPr>
        <w:t>W. W. Bledsoe, "The model method in facial recognition," Panoramic Research, Inc., Palo Alto, CAPRI:15, August 1966.</w:t>
      </w:r>
    </w:p>
    <w:p w14:paraId="412D3151" w14:textId="77777777" w:rsidR="00246D77" w:rsidRPr="000B3002" w:rsidRDefault="00246D77" w:rsidP="00246D77">
      <w:pPr>
        <w:pStyle w:val="ListParagraph"/>
        <w:numPr>
          <w:ilvl w:val="0"/>
          <w:numId w:val="28"/>
        </w:numPr>
        <w:rPr>
          <w:sz w:val="18"/>
          <w:lang w:val="en-GB"/>
        </w:rPr>
      </w:pPr>
      <w:r w:rsidRPr="000B3002">
        <w:rPr>
          <w:sz w:val="18"/>
          <w:lang w:val="en-GB"/>
        </w:rPr>
        <w:t xml:space="preserve">M. Kirby and L. </w:t>
      </w:r>
      <w:proofErr w:type="spellStart"/>
      <w:r w:rsidRPr="000B3002">
        <w:rPr>
          <w:sz w:val="18"/>
          <w:lang w:val="en-GB"/>
        </w:rPr>
        <w:t>Sirovich</w:t>
      </w:r>
      <w:proofErr w:type="spellEnd"/>
      <w:r w:rsidRPr="000B3002">
        <w:rPr>
          <w:sz w:val="18"/>
          <w:lang w:val="en-GB"/>
        </w:rPr>
        <w:t xml:space="preserve">, "Application of the </w:t>
      </w:r>
      <w:proofErr w:type="spellStart"/>
      <w:r w:rsidRPr="000B3002">
        <w:rPr>
          <w:sz w:val="18"/>
          <w:lang w:val="en-GB"/>
        </w:rPr>
        <w:t>Karhunen-Loeve</w:t>
      </w:r>
      <w:proofErr w:type="spellEnd"/>
      <w:r w:rsidRPr="000B3002">
        <w:rPr>
          <w:sz w:val="18"/>
          <w:lang w:val="en-GB"/>
        </w:rPr>
        <w:t xml:space="preserve"> Procedure for the Characterization of Human Faces," IEEE Transactions on Pattern Analysis and Machine Intelligence, vol. 12, pp. 103-107, 1990.</w:t>
      </w:r>
    </w:p>
    <w:p w14:paraId="5E40827C" w14:textId="77777777" w:rsidR="008C41D6" w:rsidRPr="000B3002" w:rsidRDefault="008C41D6" w:rsidP="008C41D6">
      <w:pPr>
        <w:pStyle w:val="ListParagraph"/>
        <w:numPr>
          <w:ilvl w:val="0"/>
          <w:numId w:val="28"/>
        </w:numPr>
        <w:rPr>
          <w:sz w:val="18"/>
          <w:lang w:val="en-GB"/>
        </w:rPr>
      </w:pPr>
      <w:r w:rsidRPr="000B3002">
        <w:rPr>
          <w:sz w:val="18"/>
          <w:lang w:val="en-GB"/>
        </w:rPr>
        <w:t xml:space="preserve">L. </w:t>
      </w:r>
      <w:proofErr w:type="spellStart"/>
      <w:r w:rsidRPr="000B3002">
        <w:rPr>
          <w:sz w:val="18"/>
          <w:lang w:val="en-GB"/>
        </w:rPr>
        <w:t>Sirovich</w:t>
      </w:r>
      <w:proofErr w:type="spellEnd"/>
      <w:r w:rsidRPr="000B3002">
        <w:rPr>
          <w:sz w:val="18"/>
          <w:lang w:val="en-GB"/>
        </w:rPr>
        <w:t xml:space="preserve"> and M. Kirby, "A Low-dimensional Procedure for the Characterization of Human Faces" Journal of the Optical Society of America, vol. 4, pp. 519-524, 1987.</w:t>
      </w:r>
    </w:p>
    <w:p w14:paraId="161FF0A2" w14:textId="77777777" w:rsidR="003A325B" w:rsidRPr="000B3002" w:rsidRDefault="003A325B" w:rsidP="003A325B">
      <w:pPr>
        <w:pStyle w:val="ListParagraph"/>
        <w:numPr>
          <w:ilvl w:val="0"/>
          <w:numId w:val="28"/>
        </w:numPr>
        <w:rPr>
          <w:sz w:val="18"/>
          <w:lang w:val="en-GB"/>
        </w:rPr>
      </w:pPr>
      <w:r w:rsidRPr="000B3002">
        <w:rPr>
          <w:sz w:val="18"/>
          <w:lang w:val="en-GB"/>
        </w:rPr>
        <w:t>M. Turk and A. Pentland, "Eigenfaces for Recognition," Journal of Cognitive Neuroscience, vol. 3, pp. 71-86, 1991.</w:t>
      </w:r>
    </w:p>
    <w:p w14:paraId="786BE43C" w14:textId="77777777" w:rsidR="003A325B" w:rsidRPr="000B3002" w:rsidRDefault="003A325B" w:rsidP="003A325B">
      <w:pPr>
        <w:pStyle w:val="ListParagraph"/>
        <w:numPr>
          <w:ilvl w:val="0"/>
          <w:numId w:val="28"/>
        </w:numPr>
        <w:rPr>
          <w:sz w:val="18"/>
          <w:lang w:val="en-GB"/>
        </w:rPr>
      </w:pPr>
      <w:r w:rsidRPr="00315952">
        <w:rPr>
          <w:sz w:val="18"/>
          <w:lang w:val="en-GB"/>
        </w:rPr>
        <w:t>M. S. Bartlett, Face Image Analysis by Unsupervised Learning: Kluwer Academic, 2001</w:t>
      </w:r>
      <w:r w:rsidRPr="000B3002">
        <w:rPr>
          <w:sz w:val="18"/>
          <w:lang w:val="en-GB"/>
        </w:rPr>
        <w:t>.</w:t>
      </w:r>
    </w:p>
    <w:p w14:paraId="060D18A6" w14:textId="77777777" w:rsidR="003A325B" w:rsidRPr="000B3002" w:rsidRDefault="003A325B" w:rsidP="003A325B">
      <w:pPr>
        <w:pStyle w:val="ListParagraph"/>
        <w:numPr>
          <w:ilvl w:val="0"/>
          <w:numId w:val="28"/>
        </w:numPr>
        <w:rPr>
          <w:sz w:val="18"/>
          <w:lang w:val="en-GB"/>
        </w:rPr>
      </w:pPr>
      <w:r w:rsidRPr="000B3002">
        <w:rPr>
          <w:sz w:val="18"/>
          <w:lang w:val="en-GB"/>
        </w:rPr>
        <w:t>D. D. Lee and H. S. Seung, "Learning the parts of objects by non-negative matrix factorization," Nature, vol. 201, pp. 788-791, 1999.</w:t>
      </w:r>
    </w:p>
    <w:p w14:paraId="49BB5371" w14:textId="77777777" w:rsidR="001F7FAF" w:rsidRPr="000B3002" w:rsidRDefault="001F7FAF" w:rsidP="001F7FAF">
      <w:pPr>
        <w:pStyle w:val="ListParagraph"/>
        <w:numPr>
          <w:ilvl w:val="0"/>
          <w:numId w:val="28"/>
        </w:numPr>
        <w:rPr>
          <w:sz w:val="18"/>
          <w:lang w:val="en-GB"/>
        </w:rPr>
      </w:pPr>
      <w:r w:rsidRPr="000B3002">
        <w:rPr>
          <w:sz w:val="18"/>
          <w:lang w:val="en-GB"/>
        </w:rPr>
        <w:t xml:space="preserve">M. S. Bartlett, J. R. </w:t>
      </w:r>
      <w:proofErr w:type="spellStart"/>
      <w:r w:rsidRPr="000B3002">
        <w:rPr>
          <w:sz w:val="18"/>
          <w:lang w:val="en-GB"/>
        </w:rPr>
        <w:t>Movellan</w:t>
      </w:r>
      <w:proofErr w:type="spellEnd"/>
      <w:r w:rsidRPr="000B3002">
        <w:rPr>
          <w:sz w:val="18"/>
          <w:lang w:val="en-GB"/>
        </w:rPr>
        <w:t xml:space="preserve">, and T. J. </w:t>
      </w:r>
      <w:proofErr w:type="spellStart"/>
      <w:r w:rsidRPr="000B3002">
        <w:rPr>
          <w:sz w:val="18"/>
          <w:lang w:val="en-GB"/>
        </w:rPr>
        <w:t>Sejnowski</w:t>
      </w:r>
      <w:proofErr w:type="spellEnd"/>
      <w:r w:rsidRPr="000B3002">
        <w:rPr>
          <w:sz w:val="18"/>
          <w:lang w:val="en-GB"/>
        </w:rPr>
        <w:t>, "Face Recognition by Independent Component Analysis" IEEE Transaction on Neural Networks, Vol 13, pp. 1450-1464, 2002.</w:t>
      </w:r>
    </w:p>
    <w:p w14:paraId="455E6E5D" w14:textId="77777777" w:rsidR="003737F4" w:rsidRPr="000B3002" w:rsidRDefault="003737F4" w:rsidP="003737F4">
      <w:pPr>
        <w:pStyle w:val="ListParagraph"/>
        <w:numPr>
          <w:ilvl w:val="0"/>
          <w:numId w:val="28"/>
        </w:numPr>
        <w:rPr>
          <w:sz w:val="18"/>
          <w:lang w:val="en-GB"/>
        </w:rPr>
      </w:pPr>
      <w:r w:rsidRPr="000B3002">
        <w:rPr>
          <w:sz w:val="18"/>
          <w:lang w:val="en-GB"/>
        </w:rPr>
        <w:t xml:space="preserve">N. </w:t>
      </w:r>
      <w:proofErr w:type="spellStart"/>
      <w:r w:rsidRPr="000B3002">
        <w:rPr>
          <w:sz w:val="18"/>
          <w:lang w:val="en-GB"/>
        </w:rPr>
        <w:t>Kambhatla</w:t>
      </w:r>
      <w:proofErr w:type="spellEnd"/>
      <w:r w:rsidRPr="000B3002">
        <w:rPr>
          <w:sz w:val="18"/>
          <w:lang w:val="en-GB"/>
        </w:rPr>
        <w:t xml:space="preserve"> and T. K. Leen, "Dimension Reduction by Local PCA," Neural Computation, vol. 9, pp. 1493-1516, 1997.</w:t>
      </w:r>
    </w:p>
    <w:p w14:paraId="5074BFE1" w14:textId="77777777" w:rsidR="004E7F8E" w:rsidRPr="000B3002" w:rsidRDefault="004E7F8E" w:rsidP="004E7F8E">
      <w:pPr>
        <w:pStyle w:val="ListParagraph"/>
        <w:numPr>
          <w:ilvl w:val="0"/>
          <w:numId w:val="28"/>
        </w:numPr>
        <w:rPr>
          <w:sz w:val="18"/>
          <w:lang w:val="en-GB"/>
        </w:rPr>
      </w:pPr>
      <w:r w:rsidRPr="000B3002">
        <w:rPr>
          <w:sz w:val="18"/>
          <w:lang w:val="en-GB"/>
        </w:rPr>
        <w:t xml:space="preserve">B. J. Frey, A. </w:t>
      </w:r>
      <w:proofErr w:type="spellStart"/>
      <w:r w:rsidRPr="000B3002">
        <w:rPr>
          <w:sz w:val="18"/>
          <w:lang w:val="en-GB"/>
        </w:rPr>
        <w:t>Colmenarez</w:t>
      </w:r>
      <w:proofErr w:type="spellEnd"/>
      <w:r w:rsidRPr="000B3002">
        <w:rPr>
          <w:sz w:val="18"/>
          <w:lang w:val="en-GB"/>
        </w:rPr>
        <w:t>, and T. S. Huang, "Mixtures of Local Linear Subspaces for Face Recognition" presented at IEEE Conference on Computer Vision and Pattern Recognition, Santa Barbara, CA, 1998.</w:t>
      </w:r>
    </w:p>
    <w:p w14:paraId="3C33DDFB" w14:textId="77777777" w:rsidR="006D7C65" w:rsidRPr="000B3002" w:rsidRDefault="006D7C65" w:rsidP="006D7C65">
      <w:pPr>
        <w:pStyle w:val="ListParagraph"/>
        <w:numPr>
          <w:ilvl w:val="0"/>
          <w:numId w:val="28"/>
        </w:numPr>
        <w:rPr>
          <w:sz w:val="18"/>
          <w:lang w:val="en-GB"/>
        </w:rPr>
      </w:pPr>
      <w:r w:rsidRPr="000B3002">
        <w:rPr>
          <w:sz w:val="18"/>
          <w:lang w:val="en-GB"/>
        </w:rPr>
        <w:t>M. E. Tipping and C. M. Bishop, "Mixtures of Probabilistic Principal Component Analysers" Neural Computation, vol. 11, pp. 443-482, 1999.</w:t>
      </w:r>
    </w:p>
    <w:p w14:paraId="2F2DF5E3" w14:textId="77777777" w:rsidR="005A55FB" w:rsidRPr="000B3002" w:rsidRDefault="005A55FB" w:rsidP="005A55FB">
      <w:pPr>
        <w:pStyle w:val="ListParagraph"/>
        <w:numPr>
          <w:ilvl w:val="0"/>
          <w:numId w:val="28"/>
        </w:numPr>
        <w:rPr>
          <w:sz w:val="18"/>
          <w:lang w:val="en-GB"/>
        </w:rPr>
      </w:pPr>
      <w:r w:rsidRPr="000B3002">
        <w:rPr>
          <w:sz w:val="18"/>
          <w:lang w:val="en-GB"/>
        </w:rPr>
        <w:t xml:space="preserve">T.-W. Lee, T. </w:t>
      </w:r>
      <w:proofErr w:type="spellStart"/>
      <w:r w:rsidRPr="000B3002">
        <w:rPr>
          <w:sz w:val="18"/>
          <w:lang w:val="en-GB"/>
        </w:rPr>
        <w:t>Wachtler</w:t>
      </w:r>
      <w:proofErr w:type="spellEnd"/>
      <w:r w:rsidRPr="000B3002">
        <w:rPr>
          <w:sz w:val="18"/>
          <w:lang w:val="en-GB"/>
        </w:rPr>
        <w:t xml:space="preserve">, and T. J. </w:t>
      </w:r>
      <w:proofErr w:type="spellStart"/>
      <w:r w:rsidRPr="000B3002">
        <w:rPr>
          <w:sz w:val="18"/>
          <w:lang w:val="en-GB"/>
        </w:rPr>
        <w:t>Sejnowski</w:t>
      </w:r>
      <w:proofErr w:type="spellEnd"/>
      <w:r w:rsidRPr="000B3002">
        <w:rPr>
          <w:sz w:val="18"/>
          <w:lang w:val="en-GB"/>
        </w:rPr>
        <w:t>, "</w:t>
      </w:r>
      <w:proofErr w:type="spellStart"/>
      <w:r w:rsidRPr="000B3002">
        <w:rPr>
          <w:sz w:val="18"/>
          <w:lang w:val="en-GB"/>
        </w:rPr>
        <w:t>Color</w:t>
      </w:r>
      <w:proofErr w:type="spellEnd"/>
      <w:r w:rsidRPr="000B3002">
        <w:rPr>
          <w:sz w:val="18"/>
          <w:lang w:val="en-GB"/>
        </w:rPr>
        <w:t xml:space="preserve"> </w:t>
      </w:r>
      <w:proofErr w:type="spellStart"/>
      <w:r w:rsidRPr="000B3002">
        <w:rPr>
          <w:sz w:val="18"/>
          <w:lang w:val="en-GB"/>
        </w:rPr>
        <w:t>oppency</w:t>
      </w:r>
      <w:proofErr w:type="spellEnd"/>
      <w:r w:rsidRPr="000B3002">
        <w:rPr>
          <w:sz w:val="18"/>
          <w:lang w:val="en-GB"/>
        </w:rPr>
        <w:t xml:space="preserve"> is an efficient representation of spectral properties in natural scenes," Vision Research, vol. 42, pp. 2095-2103, 2002.</w:t>
      </w:r>
    </w:p>
    <w:p w14:paraId="0F9C8286" w14:textId="77777777" w:rsidR="0004079C" w:rsidRPr="000B3002" w:rsidRDefault="0004079C" w:rsidP="0004079C">
      <w:pPr>
        <w:pStyle w:val="ListParagraph"/>
        <w:numPr>
          <w:ilvl w:val="0"/>
          <w:numId w:val="28"/>
        </w:numPr>
        <w:rPr>
          <w:sz w:val="18"/>
          <w:lang w:val="en-GB"/>
        </w:rPr>
      </w:pPr>
      <w:r w:rsidRPr="000B3002">
        <w:rPr>
          <w:sz w:val="18"/>
          <w:lang w:val="en-GB"/>
        </w:rPr>
        <w:t xml:space="preserve">D. </w:t>
      </w:r>
      <w:proofErr w:type="spellStart"/>
      <w:r w:rsidRPr="000B3002">
        <w:rPr>
          <w:sz w:val="18"/>
          <w:lang w:val="en-GB"/>
        </w:rPr>
        <w:t>Swets</w:t>
      </w:r>
      <w:proofErr w:type="spellEnd"/>
      <w:r w:rsidRPr="000B3002">
        <w:rPr>
          <w:sz w:val="18"/>
          <w:lang w:val="en-GB"/>
        </w:rPr>
        <w:t xml:space="preserve"> and J. Weng, "Using Discriminant Eigenfeatures for Image Retrieval," IEEE Transactions on Pattern Analysis and Machine Intelligence, vol. 18, pp. 831-817, 1996.</w:t>
      </w:r>
    </w:p>
    <w:p w14:paraId="145167DD" w14:textId="77777777" w:rsidR="00CE6ACF" w:rsidRPr="000B3002" w:rsidRDefault="00CE6ACF" w:rsidP="00CE6ACF">
      <w:pPr>
        <w:pStyle w:val="ListParagraph"/>
        <w:numPr>
          <w:ilvl w:val="0"/>
          <w:numId w:val="28"/>
        </w:numPr>
        <w:rPr>
          <w:sz w:val="18"/>
          <w:lang w:val="en-GB"/>
        </w:rPr>
      </w:pPr>
      <w:r w:rsidRPr="000B3002">
        <w:rPr>
          <w:sz w:val="18"/>
          <w:lang w:val="en-GB"/>
        </w:rPr>
        <w:t>H. Moon and J. Phillips, "Analysis of PCA-based Face Recognition Algorithms," in Empirical Evaluation Techniques in Computer Vision, K. Boyer and J. Phillips, Eds. Los Alamitos, CA: IEEE Computer Society Press, 1998.</w:t>
      </w:r>
    </w:p>
    <w:p w14:paraId="7FC11BF9" w14:textId="77777777" w:rsidR="006D2AEC" w:rsidRPr="000B3002" w:rsidRDefault="006D2AEC" w:rsidP="006D2AEC">
      <w:pPr>
        <w:pStyle w:val="ListParagraph"/>
        <w:numPr>
          <w:ilvl w:val="0"/>
          <w:numId w:val="28"/>
        </w:numPr>
        <w:rPr>
          <w:sz w:val="18"/>
          <w:lang w:val="en-GB"/>
        </w:rPr>
      </w:pPr>
      <w:r w:rsidRPr="000B3002">
        <w:rPr>
          <w:sz w:val="18"/>
          <w:lang w:val="en-GB"/>
        </w:rPr>
        <w:t xml:space="preserve">M. S. Bartlett, G. Donato, J. R. </w:t>
      </w:r>
      <w:proofErr w:type="spellStart"/>
      <w:r w:rsidRPr="000B3002">
        <w:rPr>
          <w:sz w:val="18"/>
          <w:lang w:val="en-GB"/>
        </w:rPr>
        <w:t>Movellan</w:t>
      </w:r>
      <w:proofErr w:type="spellEnd"/>
      <w:r w:rsidRPr="000B3002">
        <w:rPr>
          <w:sz w:val="18"/>
          <w:lang w:val="en-GB"/>
        </w:rPr>
        <w:t xml:space="preserve">, J. C. Hager, P. Ekman, and T. J. </w:t>
      </w:r>
      <w:proofErr w:type="spellStart"/>
      <w:r w:rsidRPr="000B3002">
        <w:rPr>
          <w:sz w:val="18"/>
          <w:lang w:val="en-GB"/>
        </w:rPr>
        <w:t>Sejnowski</w:t>
      </w:r>
      <w:proofErr w:type="spellEnd"/>
      <w:r w:rsidRPr="000B3002">
        <w:rPr>
          <w:sz w:val="18"/>
          <w:lang w:val="en-GB"/>
        </w:rPr>
        <w:t>, "Image representations for facial expression coding" in Advances in Neural Information Processing Systems, vol.12. Cambridge, MA: MIT Press, 2000, pp. 886-892.</w:t>
      </w:r>
    </w:p>
    <w:p w14:paraId="7124EF5E" w14:textId="4C4D2EF3" w:rsidR="008B1C98" w:rsidRPr="000048C4" w:rsidRDefault="009B1B0B" w:rsidP="000048C4">
      <w:pPr>
        <w:pStyle w:val="ListParagraph"/>
        <w:numPr>
          <w:ilvl w:val="0"/>
          <w:numId w:val="28"/>
        </w:numPr>
        <w:rPr>
          <w:sz w:val="18"/>
          <w:lang w:val="en-GB"/>
        </w:rPr>
      </w:pPr>
      <w:r w:rsidRPr="000B3002">
        <w:rPr>
          <w:sz w:val="18"/>
          <w:lang w:val="en-GB"/>
        </w:rPr>
        <w:t xml:space="preserve">L. </w:t>
      </w:r>
      <w:proofErr w:type="spellStart"/>
      <w:r w:rsidRPr="000B3002">
        <w:rPr>
          <w:sz w:val="18"/>
          <w:lang w:val="en-GB"/>
        </w:rPr>
        <w:t>Sirovich</w:t>
      </w:r>
      <w:proofErr w:type="spellEnd"/>
      <w:r w:rsidRPr="000B3002">
        <w:rPr>
          <w:sz w:val="18"/>
          <w:lang w:val="en-GB"/>
        </w:rPr>
        <w:t xml:space="preserve"> and M. Kirby, "A Low-dimensional Procedure for the Characterization of Human Faces" Journal of the Optical Society of America, vol. 4, pp. 519-524, 1987.</w:t>
      </w:r>
    </w:p>
    <w:sectPr w:rsidR="008B1C98" w:rsidRPr="000048C4">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5E53D8" w14:textId="77777777" w:rsidR="00EE7346" w:rsidRDefault="00EE7346">
      <w:r>
        <w:separator/>
      </w:r>
    </w:p>
  </w:endnote>
  <w:endnote w:type="continuationSeparator" w:id="0">
    <w:p w14:paraId="5CFF06FD" w14:textId="77777777" w:rsidR="00EE7346" w:rsidRDefault="00EE7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ms Rmn">
    <w:altName w:val="Times New Roman"/>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0000500000000020000"/>
    <w:charset w:val="00"/>
    <w:family w:val="auto"/>
    <w:pitch w:val="variable"/>
    <w:sig w:usb0="E0002EFF" w:usb1="D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B9AB82" w14:textId="77777777" w:rsidR="00EE7346" w:rsidRDefault="00EE7346">
      <w:r>
        <w:separator/>
      </w:r>
    </w:p>
  </w:footnote>
  <w:footnote w:type="continuationSeparator" w:id="0">
    <w:p w14:paraId="7892A2F4" w14:textId="77777777" w:rsidR="00EE7346" w:rsidRDefault="00EE7346">
      <w:r>
        <w:continuationSeparator/>
      </w:r>
    </w:p>
  </w:footnote>
  <w:footnote w:id="1">
    <w:p w14:paraId="57E2DE04" w14:textId="77777777" w:rsidR="008F019C" w:rsidRPr="008F019C" w:rsidRDefault="008F019C" w:rsidP="008F019C">
      <w:pPr>
        <w:pStyle w:val="FootnoteText"/>
        <w:rPr>
          <w:lang w:val="en-IN"/>
        </w:rPr>
      </w:pPr>
      <w:r w:rsidRPr="00D52812">
        <w:rPr>
          <w:rStyle w:val="FootnoteReference"/>
          <w:sz w:val="15"/>
          <w:szCs w:val="15"/>
        </w:rPr>
        <w:footnoteRef/>
      </w:r>
      <w:r>
        <w:t xml:space="preserve"> </w:t>
      </w:r>
      <w:hyperlink r:id="rId1" w:history="1">
        <w:r w:rsidRPr="008F019C">
          <w:rPr>
            <w:rStyle w:val="Hyperlink"/>
            <w:lang w:val="en-IN"/>
          </w:rPr>
          <w:t>http://vis-www.cs.umass.edu/lfw/</w:t>
        </w:r>
      </w:hyperlink>
    </w:p>
    <w:p w14:paraId="31105921" w14:textId="356C3338" w:rsidR="008F019C" w:rsidRDefault="008F019C">
      <w:pPr>
        <w:pStyle w:val="FootnoteText"/>
      </w:pPr>
    </w:p>
  </w:footnote>
  <w:footnote w:id="2">
    <w:p w14:paraId="45FA3B67" w14:textId="77777777" w:rsidR="00EF3908" w:rsidRPr="005674EA" w:rsidRDefault="00EF3908" w:rsidP="00EF3908">
      <w:pPr>
        <w:pStyle w:val="FootnoteText"/>
        <w:rPr>
          <w:lang w:val="en-IN"/>
        </w:rPr>
      </w:pPr>
      <w:r w:rsidRPr="00D52812">
        <w:rPr>
          <w:rStyle w:val="FootnoteReference"/>
          <w:sz w:val="15"/>
          <w:szCs w:val="15"/>
        </w:rPr>
        <w:footnoteRef/>
      </w:r>
      <w:r>
        <w:t xml:space="preserve"> </w:t>
      </w:r>
      <w:hyperlink r:id="rId2" w:history="1">
        <w:r w:rsidRPr="005674EA">
          <w:rPr>
            <w:rStyle w:val="Hyperlink"/>
            <w:lang w:val="en-IN"/>
          </w:rPr>
          <w:t>https://scikit-learn.org/</w:t>
        </w:r>
      </w:hyperlink>
    </w:p>
    <w:p w14:paraId="2BC5C67F" w14:textId="77777777" w:rsidR="00EF3908" w:rsidRDefault="00EF3908" w:rsidP="00EF3908">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016D5A5F"/>
    <w:multiLevelType w:val="hybridMultilevel"/>
    <w:tmpl w:val="89227E3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3312BCE"/>
    <w:multiLevelType w:val="hybridMultilevel"/>
    <w:tmpl w:val="70749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550F3C"/>
    <w:multiLevelType w:val="hybridMultilevel"/>
    <w:tmpl w:val="EA2E800E"/>
    <w:lvl w:ilvl="0" w:tplc="3AF061A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7A4F23"/>
    <w:multiLevelType w:val="hybridMultilevel"/>
    <w:tmpl w:val="B4EC74B2"/>
    <w:lvl w:ilvl="0" w:tplc="A6547D1A">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86F2DCA"/>
    <w:multiLevelType w:val="hybridMultilevel"/>
    <w:tmpl w:val="C1BCFF7C"/>
    <w:lvl w:ilvl="0" w:tplc="8A34774E">
      <w:start w:val="1"/>
      <w:numFmt w:val="bullet"/>
      <w:lvlText w:val=""/>
      <w:lvlJc w:val="left"/>
      <w:pPr>
        <w:ind w:left="360" w:hanging="360"/>
      </w:pPr>
      <w:rPr>
        <w:rFonts w:ascii="Symbol" w:hAnsi="Symbol" w:cs="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cs="Wingdings" w:hint="default"/>
      </w:rPr>
    </w:lvl>
    <w:lvl w:ilvl="3" w:tplc="08090001" w:tentative="1">
      <w:start w:val="1"/>
      <w:numFmt w:val="bullet"/>
      <w:lvlText w:val=""/>
      <w:lvlJc w:val="left"/>
      <w:pPr>
        <w:ind w:left="2520" w:hanging="360"/>
      </w:pPr>
      <w:rPr>
        <w:rFonts w:ascii="Symbol" w:hAnsi="Symbol" w:cs="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cs="Wingdings" w:hint="default"/>
      </w:rPr>
    </w:lvl>
    <w:lvl w:ilvl="6" w:tplc="08090001" w:tentative="1">
      <w:start w:val="1"/>
      <w:numFmt w:val="bullet"/>
      <w:lvlText w:val=""/>
      <w:lvlJc w:val="left"/>
      <w:pPr>
        <w:ind w:left="4680" w:hanging="360"/>
      </w:pPr>
      <w:rPr>
        <w:rFonts w:ascii="Symbol" w:hAnsi="Symbol" w:cs="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15D124DE"/>
    <w:multiLevelType w:val="hybridMultilevel"/>
    <w:tmpl w:val="6A5E1C52"/>
    <w:lvl w:ilvl="0" w:tplc="F8CC345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A221BF"/>
    <w:multiLevelType w:val="hybridMultilevel"/>
    <w:tmpl w:val="16E239EC"/>
    <w:lvl w:ilvl="0" w:tplc="6D7A621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7F5EC1"/>
    <w:multiLevelType w:val="hybridMultilevel"/>
    <w:tmpl w:val="A68848A0"/>
    <w:lvl w:ilvl="0" w:tplc="8A34774E">
      <w:start w:val="1"/>
      <w:numFmt w:val="bullet"/>
      <w:lvlText w:val=""/>
      <w:lvlJc w:val="left"/>
      <w:pPr>
        <w:ind w:left="720" w:hanging="360"/>
      </w:pPr>
      <w:rPr>
        <w:rFonts w:ascii="Symbol" w:hAnsi="Symbol" w:cs="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4B0233B"/>
    <w:multiLevelType w:val="hybridMultilevel"/>
    <w:tmpl w:val="A6ACA0A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6677B5A"/>
    <w:multiLevelType w:val="hybridMultilevel"/>
    <w:tmpl w:val="E3548A1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1" w15:restartNumberingAfterBreak="0">
    <w:nsid w:val="292E71B2"/>
    <w:multiLevelType w:val="multilevel"/>
    <w:tmpl w:val="3AF08B5A"/>
    <w:lvl w:ilvl="0">
      <w:start w:val="1"/>
      <w:numFmt w:val="decimal"/>
      <w:lvlText w:val="%1"/>
      <w:lvlJc w:val="left"/>
      <w:pPr>
        <w:ind w:left="840" w:hanging="480"/>
      </w:pPr>
      <w:rPr>
        <w:rFonts w:hint="default"/>
      </w:rPr>
    </w:lvl>
    <w:lvl w:ilvl="1">
      <w:start w:val="1"/>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E617564"/>
    <w:multiLevelType w:val="hybridMultilevel"/>
    <w:tmpl w:val="D69A8EB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2BF0E68"/>
    <w:multiLevelType w:val="hybridMultilevel"/>
    <w:tmpl w:val="972C0E60"/>
    <w:lvl w:ilvl="0" w:tplc="7BA87CDC">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15"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41BB5A6D"/>
    <w:multiLevelType w:val="hybridMultilevel"/>
    <w:tmpl w:val="FE5814A2"/>
    <w:lvl w:ilvl="0" w:tplc="8A34774E">
      <w:start w:val="1"/>
      <w:numFmt w:val="bullet"/>
      <w:lvlText w:val=""/>
      <w:lvlJc w:val="left"/>
      <w:pPr>
        <w:ind w:left="360" w:hanging="360"/>
      </w:pPr>
      <w:rPr>
        <w:rFonts w:ascii="Symbol" w:hAnsi="Symbol" w:cs="Symbol" w:hint="default"/>
        <w:color w:val="auto"/>
      </w:rPr>
    </w:lvl>
    <w:lvl w:ilvl="1" w:tplc="08090001">
      <w:start w:val="1"/>
      <w:numFmt w:val="bullet"/>
      <w:lvlText w:val=""/>
      <w:lvlJc w:val="left"/>
      <w:pPr>
        <w:ind w:left="1080" w:hanging="360"/>
      </w:pPr>
      <w:rPr>
        <w:rFonts w:ascii="Symbol" w:hAnsi="Symbol" w:cs="Symbol" w:hint="default"/>
      </w:rPr>
    </w:lvl>
    <w:lvl w:ilvl="2" w:tplc="08090005" w:tentative="1">
      <w:start w:val="1"/>
      <w:numFmt w:val="bullet"/>
      <w:lvlText w:val=""/>
      <w:lvlJc w:val="left"/>
      <w:pPr>
        <w:ind w:left="1800" w:hanging="360"/>
      </w:pPr>
      <w:rPr>
        <w:rFonts w:ascii="Wingdings" w:hAnsi="Wingdings" w:cs="Wingdings" w:hint="default"/>
      </w:rPr>
    </w:lvl>
    <w:lvl w:ilvl="3" w:tplc="08090001" w:tentative="1">
      <w:start w:val="1"/>
      <w:numFmt w:val="bullet"/>
      <w:lvlText w:val=""/>
      <w:lvlJc w:val="left"/>
      <w:pPr>
        <w:ind w:left="2520" w:hanging="360"/>
      </w:pPr>
      <w:rPr>
        <w:rFonts w:ascii="Symbol" w:hAnsi="Symbol" w:cs="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cs="Wingdings" w:hint="default"/>
      </w:rPr>
    </w:lvl>
    <w:lvl w:ilvl="6" w:tplc="08090001" w:tentative="1">
      <w:start w:val="1"/>
      <w:numFmt w:val="bullet"/>
      <w:lvlText w:val=""/>
      <w:lvlJc w:val="left"/>
      <w:pPr>
        <w:ind w:left="4680" w:hanging="360"/>
      </w:pPr>
      <w:rPr>
        <w:rFonts w:ascii="Symbol" w:hAnsi="Symbol" w:cs="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44CB5BE7"/>
    <w:multiLevelType w:val="hybridMultilevel"/>
    <w:tmpl w:val="DAE2A572"/>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18" w15:restartNumberingAfterBreak="0">
    <w:nsid w:val="462C3721"/>
    <w:multiLevelType w:val="hybridMultilevel"/>
    <w:tmpl w:val="69348EDA"/>
    <w:lvl w:ilvl="0" w:tplc="3F005C9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194C00"/>
    <w:multiLevelType w:val="hybridMultilevel"/>
    <w:tmpl w:val="C20E1D78"/>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20" w15:restartNumberingAfterBreak="0">
    <w:nsid w:val="51920457"/>
    <w:multiLevelType w:val="hybridMultilevel"/>
    <w:tmpl w:val="F1CA74AE"/>
    <w:lvl w:ilvl="0" w:tplc="568E2050">
      <w:start w:val="1"/>
      <w:numFmt w:val="lowerLetter"/>
      <w:lvlText w:val="%1."/>
      <w:lvlJc w:val="left"/>
      <w:pPr>
        <w:ind w:left="1778" w:hanging="360"/>
      </w:pPr>
      <w:rPr>
        <w:rFonts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21" w15:restartNumberingAfterBreak="0">
    <w:nsid w:val="536C2266"/>
    <w:multiLevelType w:val="hybridMultilevel"/>
    <w:tmpl w:val="432EB054"/>
    <w:lvl w:ilvl="0" w:tplc="784A2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CD36288"/>
    <w:multiLevelType w:val="hybridMultilevel"/>
    <w:tmpl w:val="A7863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C73E7C"/>
    <w:multiLevelType w:val="hybridMultilevel"/>
    <w:tmpl w:val="6374D5BC"/>
    <w:lvl w:ilvl="0" w:tplc="63A292A6">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F28483F"/>
    <w:multiLevelType w:val="multilevel"/>
    <w:tmpl w:val="D31217D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50123C0"/>
    <w:multiLevelType w:val="hybridMultilevel"/>
    <w:tmpl w:val="C022672A"/>
    <w:lvl w:ilvl="0" w:tplc="08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26" w15:restartNumberingAfterBreak="0">
    <w:nsid w:val="7336295A"/>
    <w:multiLevelType w:val="hybridMultilevel"/>
    <w:tmpl w:val="30C8D03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7C2162F4"/>
    <w:multiLevelType w:val="hybridMultilevel"/>
    <w:tmpl w:val="B3BA6050"/>
    <w:lvl w:ilvl="0" w:tplc="1D9EB26E">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5"/>
  </w:num>
  <w:num w:numId="3">
    <w:abstractNumId w:val="14"/>
  </w:num>
  <w:num w:numId="4">
    <w:abstractNumId w:val="17"/>
  </w:num>
  <w:num w:numId="5">
    <w:abstractNumId w:val="19"/>
  </w:num>
  <w:num w:numId="6">
    <w:abstractNumId w:val="10"/>
  </w:num>
  <w:num w:numId="7">
    <w:abstractNumId w:val="22"/>
  </w:num>
  <w:num w:numId="8">
    <w:abstractNumId w:val="2"/>
  </w:num>
  <w:num w:numId="9">
    <w:abstractNumId w:val="20"/>
  </w:num>
  <w:num w:numId="10">
    <w:abstractNumId w:val="25"/>
  </w:num>
  <w:num w:numId="11">
    <w:abstractNumId w:val="11"/>
  </w:num>
  <w:num w:numId="12">
    <w:abstractNumId w:val="21"/>
  </w:num>
  <w:num w:numId="13">
    <w:abstractNumId w:val="3"/>
  </w:num>
  <w:num w:numId="14">
    <w:abstractNumId w:val="4"/>
  </w:num>
  <w:num w:numId="15">
    <w:abstractNumId w:val="6"/>
  </w:num>
  <w:num w:numId="16">
    <w:abstractNumId w:val="23"/>
  </w:num>
  <w:num w:numId="17">
    <w:abstractNumId w:val="18"/>
  </w:num>
  <w:num w:numId="18">
    <w:abstractNumId w:val="13"/>
  </w:num>
  <w:num w:numId="19">
    <w:abstractNumId w:val="7"/>
  </w:num>
  <w:num w:numId="20">
    <w:abstractNumId w:val="27"/>
  </w:num>
  <w:num w:numId="21">
    <w:abstractNumId w:val="24"/>
  </w:num>
  <w:num w:numId="22">
    <w:abstractNumId w:val="26"/>
  </w:num>
  <w:num w:numId="23">
    <w:abstractNumId w:val="8"/>
  </w:num>
  <w:num w:numId="24">
    <w:abstractNumId w:val="16"/>
  </w:num>
  <w:num w:numId="25">
    <w:abstractNumId w:val="1"/>
  </w:num>
  <w:num w:numId="26">
    <w:abstractNumId w:val="5"/>
  </w:num>
  <w:num w:numId="27">
    <w:abstractNumId w:val="9"/>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6"/>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2DC"/>
    <w:rsid w:val="000048C4"/>
    <w:rsid w:val="00011071"/>
    <w:rsid w:val="00012993"/>
    <w:rsid w:val="00012E6A"/>
    <w:rsid w:val="00031B22"/>
    <w:rsid w:val="00034AA4"/>
    <w:rsid w:val="0004079C"/>
    <w:rsid w:val="00040D46"/>
    <w:rsid w:val="00045E27"/>
    <w:rsid w:val="00050DFE"/>
    <w:rsid w:val="00053213"/>
    <w:rsid w:val="0006521D"/>
    <w:rsid w:val="00077E77"/>
    <w:rsid w:val="00082E4C"/>
    <w:rsid w:val="00094440"/>
    <w:rsid w:val="0009464F"/>
    <w:rsid w:val="000B3002"/>
    <w:rsid w:val="000B5AF2"/>
    <w:rsid w:val="000C50A2"/>
    <w:rsid w:val="000C559E"/>
    <w:rsid w:val="000D0ACF"/>
    <w:rsid w:val="000E37B9"/>
    <w:rsid w:val="000F46DD"/>
    <w:rsid w:val="0011575C"/>
    <w:rsid w:val="00123837"/>
    <w:rsid w:val="00153516"/>
    <w:rsid w:val="00154AD5"/>
    <w:rsid w:val="0015520E"/>
    <w:rsid w:val="0016323C"/>
    <w:rsid w:val="00165C6D"/>
    <w:rsid w:val="00171A9D"/>
    <w:rsid w:val="001816B7"/>
    <w:rsid w:val="001864F4"/>
    <w:rsid w:val="001A2C77"/>
    <w:rsid w:val="001A3D98"/>
    <w:rsid w:val="001A585F"/>
    <w:rsid w:val="001B15C4"/>
    <w:rsid w:val="001B3520"/>
    <w:rsid w:val="001D3036"/>
    <w:rsid w:val="001D38F0"/>
    <w:rsid w:val="001E2B8E"/>
    <w:rsid w:val="001F2637"/>
    <w:rsid w:val="001F7FAF"/>
    <w:rsid w:val="00203798"/>
    <w:rsid w:val="00206510"/>
    <w:rsid w:val="00207B2F"/>
    <w:rsid w:val="00223E3F"/>
    <w:rsid w:val="00231660"/>
    <w:rsid w:val="0023757B"/>
    <w:rsid w:val="00237C15"/>
    <w:rsid w:val="00240E19"/>
    <w:rsid w:val="00246D77"/>
    <w:rsid w:val="00252BAB"/>
    <w:rsid w:val="002A3EE9"/>
    <w:rsid w:val="002A555A"/>
    <w:rsid w:val="002B2885"/>
    <w:rsid w:val="002E0E80"/>
    <w:rsid w:val="002E3321"/>
    <w:rsid w:val="002E5043"/>
    <w:rsid w:val="002E5463"/>
    <w:rsid w:val="00307ECF"/>
    <w:rsid w:val="00310CEB"/>
    <w:rsid w:val="003121E3"/>
    <w:rsid w:val="00313CAE"/>
    <w:rsid w:val="00315952"/>
    <w:rsid w:val="0032417C"/>
    <w:rsid w:val="003252EA"/>
    <w:rsid w:val="00342F69"/>
    <w:rsid w:val="00346DC2"/>
    <w:rsid w:val="00353B05"/>
    <w:rsid w:val="00364F37"/>
    <w:rsid w:val="003666A9"/>
    <w:rsid w:val="00371779"/>
    <w:rsid w:val="003737F4"/>
    <w:rsid w:val="0037452A"/>
    <w:rsid w:val="003945C9"/>
    <w:rsid w:val="00397C92"/>
    <w:rsid w:val="003A020C"/>
    <w:rsid w:val="003A325B"/>
    <w:rsid w:val="003C3CC0"/>
    <w:rsid w:val="003C5FA0"/>
    <w:rsid w:val="003D2B22"/>
    <w:rsid w:val="003D3B0C"/>
    <w:rsid w:val="003D3C40"/>
    <w:rsid w:val="003D3E5D"/>
    <w:rsid w:val="003D52D3"/>
    <w:rsid w:val="003E3501"/>
    <w:rsid w:val="003F70FD"/>
    <w:rsid w:val="0040677D"/>
    <w:rsid w:val="0041705D"/>
    <w:rsid w:val="00423CEF"/>
    <w:rsid w:val="00424F42"/>
    <w:rsid w:val="004431C1"/>
    <w:rsid w:val="004450FD"/>
    <w:rsid w:val="004551F0"/>
    <w:rsid w:val="00455395"/>
    <w:rsid w:val="0046386C"/>
    <w:rsid w:val="00464594"/>
    <w:rsid w:val="004671E6"/>
    <w:rsid w:val="00470F5A"/>
    <w:rsid w:val="004711D5"/>
    <w:rsid w:val="004845C6"/>
    <w:rsid w:val="00493651"/>
    <w:rsid w:val="004C3DC3"/>
    <w:rsid w:val="004E1D1D"/>
    <w:rsid w:val="004E7F8E"/>
    <w:rsid w:val="004F492B"/>
    <w:rsid w:val="00536483"/>
    <w:rsid w:val="0056128B"/>
    <w:rsid w:val="00566227"/>
    <w:rsid w:val="005674EA"/>
    <w:rsid w:val="00582D30"/>
    <w:rsid w:val="005841C5"/>
    <w:rsid w:val="00586CFF"/>
    <w:rsid w:val="005959F1"/>
    <w:rsid w:val="005A55FB"/>
    <w:rsid w:val="005A5A67"/>
    <w:rsid w:val="005B0A35"/>
    <w:rsid w:val="005B1EC0"/>
    <w:rsid w:val="005C119C"/>
    <w:rsid w:val="005E2E64"/>
    <w:rsid w:val="005E4218"/>
    <w:rsid w:val="005F21AE"/>
    <w:rsid w:val="006101A1"/>
    <w:rsid w:val="00621C07"/>
    <w:rsid w:val="006225EA"/>
    <w:rsid w:val="00637B6A"/>
    <w:rsid w:val="00652234"/>
    <w:rsid w:val="006527EE"/>
    <w:rsid w:val="006544D3"/>
    <w:rsid w:val="00656863"/>
    <w:rsid w:val="00657488"/>
    <w:rsid w:val="00663895"/>
    <w:rsid w:val="0067415E"/>
    <w:rsid w:val="006745E2"/>
    <w:rsid w:val="0067477F"/>
    <w:rsid w:val="006832FF"/>
    <w:rsid w:val="006A1BD8"/>
    <w:rsid w:val="006B7D66"/>
    <w:rsid w:val="006C5869"/>
    <w:rsid w:val="006D2AEC"/>
    <w:rsid w:val="006D7C65"/>
    <w:rsid w:val="006D7DD6"/>
    <w:rsid w:val="00702643"/>
    <w:rsid w:val="007131A7"/>
    <w:rsid w:val="00714DC7"/>
    <w:rsid w:val="0071533B"/>
    <w:rsid w:val="00726E3F"/>
    <w:rsid w:val="007309D0"/>
    <w:rsid w:val="007414BF"/>
    <w:rsid w:val="0076238A"/>
    <w:rsid w:val="00776AED"/>
    <w:rsid w:val="007A280C"/>
    <w:rsid w:val="007B74D1"/>
    <w:rsid w:val="007D5EB7"/>
    <w:rsid w:val="007F709E"/>
    <w:rsid w:val="0082097B"/>
    <w:rsid w:val="00821346"/>
    <w:rsid w:val="00824686"/>
    <w:rsid w:val="00832685"/>
    <w:rsid w:val="00840AEA"/>
    <w:rsid w:val="00840D69"/>
    <w:rsid w:val="00841B1B"/>
    <w:rsid w:val="008605CC"/>
    <w:rsid w:val="008609DF"/>
    <w:rsid w:val="00881C49"/>
    <w:rsid w:val="00890F4D"/>
    <w:rsid w:val="00897214"/>
    <w:rsid w:val="008A0799"/>
    <w:rsid w:val="008A1326"/>
    <w:rsid w:val="008B052B"/>
    <w:rsid w:val="008B1C00"/>
    <w:rsid w:val="008B1C98"/>
    <w:rsid w:val="008B5F82"/>
    <w:rsid w:val="008B65FC"/>
    <w:rsid w:val="008C41D6"/>
    <w:rsid w:val="008D4552"/>
    <w:rsid w:val="008D50E2"/>
    <w:rsid w:val="008F019C"/>
    <w:rsid w:val="008F1E0F"/>
    <w:rsid w:val="008F76E6"/>
    <w:rsid w:val="00900DA2"/>
    <w:rsid w:val="00914605"/>
    <w:rsid w:val="00921D7E"/>
    <w:rsid w:val="00941EAB"/>
    <w:rsid w:val="00943FB4"/>
    <w:rsid w:val="00946126"/>
    <w:rsid w:val="009470F5"/>
    <w:rsid w:val="009577EB"/>
    <w:rsid w:val="0097458C"/>
    <w:rsid w:val="00974CBC"/>
    <w:rsid w:val="009861F0"/>
    <w:rsid w:val="00990793"/>
    <w:rsid w:val="009939F2"/>
    <w:rsid w:val="009942DC"/>
    <w:rsid w:val="009B1B0B"/>
    <w:rsid w:val="009B1D59"/>
    <w:rsid w:val="009B5086"/>
    <w:rsid w:val="009C1A94"/>
    <w:rsid w:val="009C3ACE"/>
    <w:rsid w:val="009D3A7F"/>
    <w:rsid w:val="009E0664"/>
    <w:rsid w:val="009F2E35"/>
    <w:rsid w:val="009F4136"/>
    <w:rsid w:val="009F6DAA"/>
    <w:rsid w:val="00A02F42"/>
    <w:rsid w:val="00A266B8"/>
    <w:rsid w:val="00A338A4"/>
    <w:rsid w:val="00A61B46"/>
    <w:rsid w:val="00A73CAB"/>
    <w:rsid w:val="00A8258F"/>
    <w:rsid w:val="00A82AC2"/>
    <w:rsid w:val="00AA3E48"/>
    <w:rsid w:val="00AA6B5A"/>
    <w:rsid w:val="00AA6CA0"/>
    <w:rsid w:val="00AE1704"/>
    <w:rsid w:val="00AF596B"/>
    <w:rsid w:val="00B035CF"/>
    <w:rsid w:val="00B069EE"/>
    <w:rsid w:val="00B272FE"/>
    <w:rsid w:val="00B32B76"/>
    <w:rsid w:val="00B3617D"/>
    <w:rsid w:val="00B37D7C"/>
    <w:rsid w:val="00B434DD"/>
    <w:rsid w:val="00B45765"/>
    <w:rsid w:val="00B45851"/>
    <w:rsid w:val="00B52B23"/>
    <w:rsid w:val="00B54864"/>
    <w:rsid w:val="00B66E6B"/>
    <w:rsid w:val="00B72E43"/>
    <w:rsid w:val="00B957F1"/>
    <w:rsid w:val="00BA6657"/>
    <w:rsid w:val="00BA7F94"/>
    <w:rsid w:val="00BB0E4E"/>
    <w:rsid w:val="00BB3443"/>
    <w:rsid w:val="00BB6268"/>
    <w:rsid w:val="00BC3D04"/>
    <w:rsid w:val="00BD4ADC"/>
    <w:rsid w:val="00C11AF1"/>
    <w:rsid w:val="00C1408F"/>
    <w:rsid w:val="00C21DCE"/>
    <w:rsid w:val="00C41113"/>
    <w:rsid w:val="00C538BE"/>
    <w:rsid w:val="00C64E5E"/>
    <w:rsid w:val="00C67995"/>
    <w:rsid w:val="00C67D32"/>
    <w:rsid w:val="00C739DD"/>
    <w:rsid w:val="00C858D5"/>
    <w:rsid w:val="00C8756C"/>
    <w:rsid w:val="00C951AE"/>
    <w:rsid w:val="00C95D2C"/>
    <w:rsid w:val="00CA569C"/>
    <w:rsid w:val="00CB48C3"/>
    <w:rsid w:val="00CE0E30"/>
    <w:rsid w:val="00CE10BD"/>
    <w:rsid w:val="00CE3416"/>
    <w:rsid w:val="00CE6ACF"/>
    <w:rsid w:val="00CF0521"/>
    <w:rsid w:val="00D006A5"/>
    <w:rsid w:val="00D05404"/>
    <w:rsid w:val="00D14556"/>
    <w:rsid w:val="00D15608"/>
    <w:rsid w:val="00D15D54"/>
    <w:rsid w:val="00D16C49"/>
    <w:rsid w:val="00D176F8"/>
    <w:rsid w:val="00D215BC"/>
    <w:rsid w:val="00D25733"/>
    <w:rsid w:val="00D26CC3"/>
    <w:rsid w:val="00D279C2"/>
    <w:rsid w:val="00D46176"/>
    <w:rsid w:val="00D46E59"/>
    <w:rsid w:val="00D52812"/>
    <w:rsid w:val="00D5424A"/>
    <w:rsid w:val="00D62F60"/>
    <w:rsid w:val="00D75B59"/>
    <w:rsid w:val="00D76C63"/>
    <w:rsid w:val="00D8473E"/>
    <w:rsid w:val="00D91FE7"/>
    <w:rsid w:val="00D9432A"/>
    <w:rsid w:val="00D97C0B"/>
    <w:rsid w:val="00DA1BE1"/>
    <w:rsid w:val="00DB1A32"/>
    <w:rsid w:val="00DB6872"/>
    <w:rsid w:val="00DC2926"/>
    <w:rsid w:val="00DC5EC7"/>
    <w:rsid w:val="00E00EAE"/>
    <w:rsid w:val="00E04A1F"/>
    <w:rsid w:val="00E12BC9"/>
    <w:rsid w:val="00E13585"/>
    <w:rsid w:val="00E269BE"/>
    <w:rsid w:val="00E3194C"/>
    <w:rsid w:val="00E3380D"/>
    <w:rsid w:val="00E377D9"/>
    <w:rsid w:val="00E4373E"/>
    <w:rsid w:val="00E46FF3"/>
    <w:rsid w:val="00E50652"/>
    <w:rsid w:val="00E61483"/>
    <w:rsid w:val="00E66FDA"/>
    <w:rsid w:val="00E95825"/>
    <w:rsid w:val="00EA1D86"/>
    <w:rsid w:val="00EA3C57"/>
    <w:rsid w:val="00EA4B5A"/>
    <w:rsid w:val="00EC6BE1"/>
    <w:rsid w:val="00EC6FCA"/>
    <w:rsid w:val="00ED0B7C"/>
    <w:rsid w:val="00ED37DC"/>
    <w:rsid w:val="00EE45FC"/>
    <w:rsid w:val="00EE6139"/>
    <w:rsid w:val="00EE70AA"/>
    <w:rsid w:val="00EE7346"/>
    <w:rsid w:val="00EF3908"/>
    <w:rsid w:val="00EF43C8"/>
    <w:rsid w:val="00F04141"/>
    <w:rsid w:val="00F06728"/>
    <w:rsid w:val="00F103D4"/>
    <w:rsid w:val="00F147C6"/>
    <w:rsid w:val="00F14A9D"/>
    <w:rsid w:val="00F21E7B"/>
    <w:rsid w:val="00F23953"/>
    <w:rsid w:val="00F35037"/>
    <w:rsid w:val="00F35881"/>
    <w:rsid w:val="00F42F1D"/>
    <w:rsid w:val="00F6024E"/>
    <w:rsid w:val="00F6235C"/>
    <w:rsid w:val="00F6749F"/>
    <w:rsid w:val="00F73F07"/>
    <w:rsid w:val="00F84F7A"/>
    <w:rsid w:val="00FB120C"/>
    <w:rsid w:val="00FC4DFC"/>
    <w:rsid w:val="00FD6F53"/>
    <w:rsid w:val="00FF2043"/>
    <w:rsid w:val="00FF694B"/>
    <w:rsid w:val="00FF72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62FFBB"/>
  <w14:defaultImageDpi w14:val="32767"/>
  <w15:chartTrackingRefBased/>
  <w15:docId w15:val="{48A0F09B-42E5-4CB7-9A56-C7EE97A54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7C6"/>
    <w:pPr>
      <w:ind w:firstLine="227"/>
      <w:jc w:val="both"/>
    </w:pPr>
    <w:rPr>
      <w:rFonts w:ascii="Times" w:hAnsi="Times"/>
      <w:lang w:val="en-US" w:eastAsia="de-DE"/>
    </w:rPr>
  </w:style>
  <w:style w:type="paragraph" w:styleId="Heading1">
    <w:name w:val="heading 1"/>
    <w:basedOn w:val="Normal"/>
    <w:next w:val="Normal"/>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pPr>
      <w:keepNext/>
      <w:keepLines/>
      <w:tabs>
        <w:tab w:val="left" w:pos="454"/>
      </w:tabs>
      <w:suppressAutoHyphens/>
      <w:spacing w:before="520" w:after="280"/>
      <w:ind w:firstLine="0"/>
    </w:pPr>
    <w:rPr>
      <w:b/>
      <w:sz w:val="24"/>
    </w:rPr>
  </w:style>
  <w:style w:type="paragraph" w:customStyle="1" w:styleId="heading20">
    <w:name w:val="heading2"/>
    <w:basedOn w:val="Normal"/>
    <w:next w:val="p1a"/>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pPr>
      <w:keepNext/>
      <w:keepLines/>
      <w:tabs>
        <w:tab w:val="left" w:pos="284"/>
      </w:tabs>
      <w:suppressAutoHyphen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ind w:firstLine="0"/>
    </w:pPr>
  </w:style>
  <w:style w:type="paragraph" w:customStyle="1" w:styleId="reference">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FollowedHyperlink">
    <w:name w:val="FollowedHyperlink"/>
    <w:uiPriority w:val="99"/>
    <w:semiHidden/>
    <w:unhideWhenUsed/>
    <w:rsid w:val="005B0A35"/>
    <w:rPr>
      <w:color w:val="954F72"/>
      <w:u w:val="single"/>
    </w:rPr>
  </w:style>
  <w:style w:type="table" w:styleId="TableGrid">
    <w:name w:val="Table Grid"/>
    <w:basedOn w:val="TableNormal"/>
    <w:uiPriority w:val="59"/>
    <w:rsid w:val="00DB6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353B05"/>
    <w:rPr>
      <w:sz w:val="16"/>
      <w:szCs w:val="16"/>
    </w:rPr>
  </w:style>
  <w:style w:type="paragraph" w:styleId="CommentText">
    <w:name w:val="annotation text"/>
    <w:basedOn w:val="Normal"/>
    <w:link w:val="CommentTextChar"/>
    <w:uiPriority w:val="99"/>
    <w:semiHidden/>
    <w:unhideWhenUsed/>
    <w:rsid w:val="00353B05"/>
  </w:style>
  <w:style w:type="character" w:customStyle="1" w:styleId="CommentTextChar">
    <w:name w:val="Comment Text Char"/>
    <w:link w:val="CommentText"/>
    <w:uiPriority w:val="99"/>
    <w:semiHidden/>
    <w:rsid w:val="00353B05"/>
    <w:rPr>
      <w:rFonts w:ascii="Times" w:hAnsi="Times"/>
      <w:lang w:val="en-US" w:eastAsia="de-DE"/>
    </w:rPr>
  </w:style>
  <w:style w:type="paragraph" w:styleId="CommentSubject">
    <w:name w:val="annotation subject"/>
    <w:basedOn w:val="CommentText"/>
    <w:next w:val="CommentText"/>
    <w:link w:val="CommentSubjectChar"/>
    <w:uiPriority w:val="99"/>
    <w:semiHidden/>
    <w:unhideWhenUsed/>
    <w:rsid w:val="00353B05"/>
    <w:rPr>
      <w:b/>
      <w:bCs/>
    </w:rPr>
  </w:style>
  <w:style w:type="character" w:customStyle="1" w:styleId="CommentSubjectChar">
    <w:name w:val="Comment Subject Char"/>
    <w:link w:val="CommentSubject"/>
    <w:uiPriority w:val="99"/>
    <w:semiHidden/>
    <w:rsid w:val="00353B05"/>
    <w:rPr>
      <w:rFonts w:ascii="Times" w:hAnsi="Times"/>
      <w:b/>
      <w:bCs/>
      <w:lang w:val="en-US" w:eastAsia="de-DE"/>
    </w:rPr>
  </w:style>
  <w:style w:type="paragraph" w:styleId="BalloonText">
    <w:name w:val="Balloon Text"/>
    <w:basedOn w:val="Normal"/>
    <w:link w:val="BalloonTextChar"/>
    <w:uiPriority w:val="99"/>
    <w:semiHidden/>
    <w:unhideWhenUsed/>
    <w:rsid w:val="00353B05"/>
    <w:rPr>
      <w:rFonts w:ascii="Segoe UI" w:hAnsi="Segoe UI" w:cs="Segoe UI"/>
      <w:sz w:val="18"/>
      <w:szCs w:val="18"/>
    </w:rPr>
  </w:style>
  <w:style w:type="character" w:customStyle="1" w:styleId="BalloonTextChar">
    <w:name w:val="Balloon Text Char"/>
    <w:link w:val="BalloonText"/>
    <w:uiPriority w:val="99"/>
    <w:semiHidden/>
    <w:rsid w:val="00353B05"/>
    <w:rPr>
      <w:rFonts w:ascii="Segoe UI" w:hAnsi="Segoe UI" w:cs="Segoe UI"/>
      <w:sz w:val="18"/>
      <w:szCs w:val="18"/>
      <w:lang w:val="en-US" w:eastAsia="de-DE"/>
    </w:rPr>
  </w:style>
  <w:style w:type="character" w:styleId="PlaceholderText">
    <w:name w:val="Placeholder Text"/>
    <w:basedOn w:val="DefaultParagraphFont"/>
    <w:uiPriority w:val="99"/>
    <w:unhideWhenUsed/>
    <w:rsid w:val="008F1E0F"/>
    <w:rPr>
      <w:color w:val="808080"/>
    </w:rPr>
  </w:style>
  <w:style w:type="paragraph" w:styleId="ListParagraph">
    <w:name w:val="List Paragraph"/>
    <w:basedOn w:val="Normal"/>
    <w:uiPriority w:val="72"/>
    <w:qFormat/>
    <w:rsid w:val="00C8756C"/>
    <w:pPr>
      <w:ind w:left="720"/>
      <w:contextualSpacing/>
    </w:pPr>
  </w:style>
  <w:style w:type="character" w:styleId="UnresolvedMention">
    <w:name w:val="Unresolved Mention"/>
    <w:basedOn w:val="DefaultParagraphFont"/>
    <w:uiPriority w:val="99"/>
    <w:semiHidden/>
    <w:unhideWhenUsed/>
    <w:rsid w:val="008B65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276592">
      <w:bodyDiv w:val="1"/>
      <w:marLeft w:val="0"/>
      <w:marRight w:val="0"/>
      <w:marTop w:val="0"/>
      <w:marBottom w:val="0"/>
      <w:divBdr>
        <w:top w:val="none" w:sz="0" w:space="0" w:color="auto"/>
        <w:left w:val="none" w:sz="0" w:space="0" w:color="auto"/>
        <w:bottom w:val="none" w:sz="0" w:space="0" w:color="auto"/>
        <w:right w:val="none" w:sz="0" w:space="0" w:color="auto"/>
      </w:divBdr>
    </w:div>
    <w:div w:id="1029144000">
      <w:bodyDiv w:val="1"/>
      <w:marLeft w:val="0"/>
      <w:marRight w:val="0"/>
      <w:marTop w:val="0"/>
      <w:marBottom w:val="0"/>
      <w:divBdr>
        <w:top w:val="none" w:sz="0" w:space="0" w:color="auto"/>
        <w:left w:val="none" w:sz="0" w:space="0" w:color="auto"/>
        <w:bottom w:val="none" w:sz="0" w:space="0" w:color="auto"/>
        <w:right w:val="none" w:sz="0" w:space="0" w:color="auto"/>
      </w:divBdr>
    </w:div>
    <w:div w:id="1158034867">
      <w:bodyDiv w:val="1"/>
      <w:marLeft w:val="0"/>
      <w:marRight w:val="0"/>
      <w:marTop w:val="0"/>
      <w:marBottom w:val="0"/>
      <w:divBdr>
        <w:top w:val="none" w:sz="0" w:space="0" w:color="auto"/>
        <w:left w:val="none" w:sz="0" w:space="0" w:color="auto"/>
        <w:bottom w:val="none" w:sz="0" w:space="0" w:color="auto"/>
        <w:right w:val="none" w:sz="0" w:space="0" w:color="auto"/>
      </w:divBdr>
    </w:div>
    <w:div w:id="1259484960">
      <w:bodyDiv w:val="1"/>
      <w:marLeft w:val="0"/>
      <w:marRight w:val="0"/>
      <w:marTop w:val="0"/>
      <w:marBottom w:val="0"/>
      <w:divBdr>
        <w:top w:val="none" w:sz="0" w:space="0" w:color="auto"/>
        <w:left w:val="none" w:sz="0" w:space="0" w:color="auto"/>
        <w:bottom w:val="none" w:sz="0" w:space="0" w:color="auto"/>
        <w:right w:val="none" w:sz="0" w:space="0" w:color="auto"/>
      </w:divBdr>
    </w:div>
    <w:div w:id="1260483182">
      <w:bodyDiv w:val="1"/>
      <w:marLeft w:val="0"/>
      <w:marRight w:val="0"/>
      <w:marTop w:val="0"/>
      <w:marBottom w:val="0"/>
      <w:divBdr>
        <w:top w:val="none" w:sz="0" w:space="0" w:color="auto"/>
        <w:left w:val="none" w:sz="0" w:space="0" w:color="auto"/>
        <w:bottom w:val="none" w:sz="0" w:space="0" w:color="auto"/>
        <w:right w:val="none" w:sz="0" w:space="0" w:color="auto"/>
      </w:divBdr>
    </w:div>
    <w:div w:id="1301567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ulsyanp@tcd.ie"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hambm@tcd.i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mailto:dhupars@tcd.i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joshiru@tcd.ie" TargetMode="External"/><Relationship Id="rId14" Type="http://schemas.openxmlformats.org/officeDocument/2006/relationships/image" Target="media/image3.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scikit-learn.org/" TargetMode="External"/><Relationship Id="rId1" Type="http://schemas.openxmlformats.org/officeDocument/2006/relationships/hyperlink" Target="http://vis-www.cs.umass.edu/lf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Bar99</b:Tag>
    <b:SourceType>InternetSite</b:SourceType>
    <b:Guid>{C82098C2-EAE0-4E87-9CB7-CD10D785B4F0}</b:Guid>
    <b:Author>
      <b:Author>
        <b:NameList xmlns:msxsl="urn:schemas-microsoft-com:xslt" xmlns:b="http://schemas.openxmlformats.org/officeDocument/2006/bibliography">
          <b:Person>
            <b:Last>Bartlett</b:Last>
            <b:First>Marian</b:First>
            <b:Middle>Stewart</b:Middle>
          </b:Person>
          <b:Person>
            <b:Last>Donato</b:Last>
            <b:First>Gianluca</b:First>
            <b:Middle/>
          </b:Person>
          <b:Person>
            <b:Last>Movellan</b:Last>
            <b:First>Javier</b:First>
            <b:Middle>R.</b:Middle>
          </b:Person>
          <b:Person>
            <b:Last>Hager</b:Last>
            <b:First>Joseph</b:First>
            <b:Middle>C.</b:Middle>
          </b:Person>
          <b:Person>
            <b:Last>Ekman</b:Last>
            <b:First>Paul</b:First>
            <b:Middle/>
          </b:Person>
          <b:Person>
            <b:Last>Sejnowski</b:Last>
            <b:First>Terrence</b:First>
            <b:Middle>J.</b:Middle>
          </b:Person>
        </b:NameList>
      </b:Author>
    </b:Author>
    <b:Title>Image Representations for Facial Expression Coding</b:Title>
    <b:InternetSiteTitle/>
    <b:ProductionCompany/>
    <b:Year>1999</b:Year>
    <b:Month/>
    <b:Day/>
    <b:YearAccessed>2020</b:YearAccessed>
    <b:MonthAccessed>4</b:MonthAccessed>
    <b:DayAccessed>4</b:DayAccessed>
    <b:URL>https://papers.nips.cc/paper/1785-image-representations-for-facial-expression-coding</b:URL>
    <b:Version/>
    <b:ShortTitle/>
    <b:StandardNumber/>
    <b:Comments/>
    <b:Medium/>
    <b:DOI/>
    <b:RefOrder>1</b:RefOrder>
  </b:Source>
</b:Sources>
</file>

<file path=customXml/itemProps1.xml><?xml version="1.0" encoding="utf-8"?>
<ds:datastoreItem xmlns:ds="http://schemas.openxmlformats.org/officeDocument/2006/customXml" ds:itemID="{9845B0CB-4722-DC4B-AC62-7E435CC0B5E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E:\Dokumente und Einstellungen\Kramer.SPRINGER-SBM\Desktop\in here\AuthorsInstructions\Wordnew\trial.dot</Template>
  <TotalTime>27</TotalTime>
  <Pages>10</Pages>
  <Words>3518</Words>
  <Characters>20059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23530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
  <cp:lastModifiedBy>Prateek Tulsyan</cp:lastModifiedBy>
  <cp:revision>30</cp:revision>
  <cp:lastPrinted>2020-04-11T19:59:00Z</cp:lastPrinted>
  <dcterms:created xsi:type="dcterms:W3CDTF">2020-04-11T19:59:00Z</dcterms:created>
  <dcterms:modified xsi:type="dcterms:W3CDTF">2020-04-12T08:44:00Z</dcterms:modified>
</cp:coreProperties>
</file>